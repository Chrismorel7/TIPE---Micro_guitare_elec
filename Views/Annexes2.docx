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DC6ED" w14:textId="23038332" w:rsidR="00E81978" w:rsidRPr="00E5659D" w:rsidRDefault="00000000" w:rsidP="00CF7FCB">
      <w:pPr>
        <w:pStyle w:val="Title"/>
        <w:spacing w:line="360" w:lineRule="auto"/>
      </w:pPr>
      <w:sdt>
        <w:sdtPr>
          <w:rPr>
            <w:b/>
            <w:bCs/>
            <w:sz w:val="36"/>
            <w:szCs w:val="36"/>
          </w:rPr>
          <w:alias w:val="Titre :"/>
          <w:tag w:val="Titre :"/>
          <w:id w:val="726351117"/>
          <w:placeholder>
            <w:docPart w:val="1D0D6AEACAFF4257B70EBF8A9E44B22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="00EB0F94" w:rsidRPr="00E5659D">
            <w:rPr>
              <w:b/>
              <w:bCs/>
              <w:sz w:val="36"/>
              <w:szCs w:val="36"/>
            </w:rPr>
            <w:t>Guitare électrique : Etude de l’influence du type de bobinage dans le micro</w:t>
          </w:r>
        </w:sdtContent>
      </w:sdt>
    </w:p>
    <w:p w14:paraId="37753DDA" w14:textId="0BA030D0" w:rsidR="00B823AA" w:rsidRPr="00E5659D" w:rsidRDefault="00EB0F94" w:rsidP="00CF7FCB">
      <w:pPr>
        <w:pStyle w:val="Titre2"/>
        <w:spacing w:line="360" w:lineRule="auto"/>
      </w:pPr>
      <w:r w:rsidRPr="00E5659D">
        <w:rPr>
          <w:sz w:val="32"/>
          <w:szCs w:val="32"/>
        </w:rPr>
        <w:t>Christophe Morel</w:t>
      </w:r>
    </w:p>
    <w:p w14:paraId="27D2A02D" w14:textId="0ECC452B" w:rsidR="00E81978" w:rsidRPr="00E5659D" w:rsidRDefault="00EB0F94" w:rsidP="00CF7FCB">
      <w:pPr>
        <w:pStyle w:val="Titre2"/>
        <w:spacing w:line="360" w:lineRule="auto"/>
      </w:pPr>
      <w:r w:rsidRPr="00E5659D">
        <w:rPr>
          <w:sz w:val="28"/>
          <w:szCs w:val="28"/>
        </w:rPr>
        <w:t>Lycée Ferdinand Buisson, dit ‘’la Nat’’, CPGE PT</w:t>
      </w:r>
    </w:p>
    <w:p w14:paraId="565798DE" w14:textId="32727807" w:rsidR="00E81978" w:rsidRPr="00E5659D" w:rsidRDefault="00013055" w:rsidP="00CF7FCB">
      <w:pPr>
        <w:pStyle w:val="Title"/>
        <w:spacing w:line="360" w:lineRule="auto"/>
      </w:pPr>
      <w:r w:rsidRPr="00E5659D">
        <w:t>Annexes</w:t>
      </w:r>
    </w:p>
    <w:p w14:paraId="7990512A" w14:textId="491B792A" w:rsidR="00E81978" w:rsidRPr="00E5659D" w:rsidRDefault="00013055" w:rsidP="00CF7FCB">
      <w:pPr>
        <w:pStyle w:val="Titre2"/>
        <w:spacing w:line="360" w:lineRule="auto"/>
      </w:pPr>
      <w:r w:rsidRPr="00E5659D">
        <w:t>Code Python</w:t>
      </w:r>
    </w:p>
    <w:p w14:paraId="31DE7841" w14:textId="0E931820" w:rsidR="00E81978" w:rsidRPr="00E5659D" w:rsidRDefault="002E1B77" w:rsidP="002E1B77">
      <w:r w:rsidRPr="00E5659D">
        <w:br w:type="page"/>
      </w:r>
    </w:p>
    <w:p w14:paraId="104F1E1B" w14:textId="6C3F47B8" w:rsidR="00013055" w:rsidRPr="00E5659D" w:rsidRDefault="00013055" w:rsidP="00013055">
      <w:pPr>
        <w:pStyle w:val="Heading1"/>
      </w:pPr>
      <w:bookmarkStart w:id="0" w:name="_Toc223005097"/>
      <w:r w:rsidRPr="00E5659D">
        <w:lastRenderedPageBreak/>
        <w:t>Table des matières</w:t>
      </w:r>
      <w:bookmarkEnd w:id="0"/>
    </w:p>
    <w:p w14:paraId="715AD54A" w14:textId="422578E0" w:rsidR="000A39F4" w:rsidRDefault="00013055">
      <w:pPr>
        <w:pStyle w:val="TOC1"/>
        <w:tabs>
          <w:tab w:val="right" w:leader="dot" w:pos="9016"/>
        </w:tabs>
        <w:rPr>
          <w:rFonts w:cstheme="minorBidi"/>
          <w:b w:val="0"/>
          <w:bCs w:val="0"/>
          <w:caps w:val="0"/>
          <w:noProof/>
          <w:kern w:val="2"/>
          <w:sz w:val="24"/>
          <w:szCs w:val="24"/>
          <w:lang w:eastAsia="fr-FR"/>
          <w14:ligatures w14:val="standardContextual"/>
        </w:rPr>
      </w:pPr>
      <w:r w:rsidRPr="00E5659D">
        <w:fldChar w:fldCharType="begin"/>
      </w:r>
      <w:r w:rsidRPr="00E5659D">
        <w:instrText xml:space="preserve"> TOC \o "1-3" \h \z \u </w:instrText>
      </w:r>
      <w:r w:rsidRPr="00E5659D">
        <w:fldChar w:fldCharType="separate"/>
      </w:r>
      <w:hyperlink w:anchor="_Toc223005097" w:history="1">
        <w:r w:rsidR="000A39F4" w:rsidRPr="008652DC">
          <w:rPr>
            <w:rStyle w:val="Hyperlink"/>
            <w:noProof/>
          </w:rPr>
          <w:t>Table des matières</w:t>
        </w:r>
        <w:r w:rsidR="000A39F4">
          <w:rPr>
            <w:noProof/>
            <w:webHidden/>
          </w:rPr>
          <w:tab/>
        </w:r>
        <w:r w:rsidR="000A39F4">
          <w:rPr>
            <w:noProof/>
            <w:webHidden/>
          </w:rPr>
          <w:fldChar w:fldCharType="begin"/>
        </w:r>
        <w:r w:rsidR="000A39F4">
          <w:rPr>
            <w:noProof/>
            <w:webHidden/>
          </w:rPr>
          <w:instrText xml:space="preserve"> PAGEREF _Toc223005097 \h </w:instrText>
        </w:r>
        <w:r w:rsidR="000A39F4">
          <w:rPr>
            <w:noProof/>
            <w:webHidden/>
          </w:rPr>
        </w:r>
        <w:r w:rsidR="000A39F4">
          <w:rPr>
            <w:noProof/>
            <w:webHidden/>
          </w:rPr>
          <w:fldChar w:fldCharType="separate"/>
        </w:r>
        <w:r w:rsidR="000A39F4">
          <w:rPr>
            <w:noProof/>
            <w:webHidden/>
          </w:rPr>
          <w:t>2</w:t>
        </w:r>
        <w:r w:rsidR="000A39F4">
          <w:rPr>
            <w:noProof/>
            <w:webHidden/>
          </w:rPr>
          <w:fldChar w:fldCharType="end"/>
        </w:r>
      </w:hyperlink>
    </w:p>
    <w:p w14:paraId="44B569C6" w14:textId="7ECEB28C" w:rsidR="000A39F4" w:rsidRDefault="000A39F4">
      <w:pPr>
        <w:pStyle w:val="TOC1"/>
        <w:tabs>
          <w:tab w:val="left" w:pos="1200"/>
          <w:tab w:val="right" w:leader="dot" w:pos="9016"/>
        </w:tabs>
        <w:rPr>
          <w:rFonts w:cstheme="minorBidi"/>
          <w:b w:val="0"/>
          <w:bCs w:val="0"/>
          <w:cap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3005098" w:history="1">
        <w:r w:rsidRPr="008652DC">
          <w:rPr>
            <w:rStyle w:val="Hyperlink"/>
            <w:noProof/>
          </w:rPr>
          <w:t>I.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8652DC">
          <w:rPr>
            <w:rStyle w:val="Hyperlink"/>
            <w:noProof/>
          </w:rPr>
          <w:t>Bibliothèque de la modélisation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_Toc223005098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A7AE5D" w14:textId="789F7117" w:rsidR="000A39F4" w:rsidRDefault="000A39F4">
      <w:pPr>
        <w:pStyle w:val="TOC2"/>
        <w:tabs>
          <w:tab w:val="right" w:leader="dot" w:pos="9016"/>
        </w:tabs>
        <w:rPr>
          <w:rFonts w:cstheme="minorBidi"/>
          <w:smallCap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3005099" w:history="1">
        <w:r w:rsidRPr="008652DC">
          <w:rPr>
            <w:rStyle w:val="Hyperlink"/>
            <w:noProof/>
          </w:rPr>
          <w:t>I.I. Visualisation des données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_Toc223005099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D91309" w14:textId="1D22B16C" w:rsidR="000A39F4" w:rsidRDefault="000A39F4">
      <w:pPr>
        <w:pStyle w:val="TOC3"/>
        <w:tabs>
          <w:tab w:val="right" w:leader="dot" w:pos="9016"/>
        </w:tabs>
        <w:rPr>
          <w:rFonts w:cstheme="minorBidi"/>
          <w:i w:val="0"/>
          <w:iC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3005100" w:history="1">
        <w:r w:rsidRPr="008652DC">
          <w:rPr>
            <w:rStyle w:val="Hyperlink"/>
            <w:noProof/>
          </w:rPr>
          <w:t>I.I.I. Enregistrer un graphique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_Toc223005100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BBED73" w14:textId="4E241C5C" w:rsidR="000A39F4" w:rsidRDefault="000A39F4">
      <w:pPr>
        <w:pStyle w:val="TOC3"/>
        <w:tabs>
          <w:tab w:val="right" w:leader="dot" w:pos="9016"/>
        </w:tabs>
        <w:rPr>
          <w:rFonts w:cstheme="minorBidi"/>
          <w:i w:val="0"/>
          <w:iC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3005101" w:history="1">
        <w:r w:rsidRPr="008652DC">
          <w:rPr>
            <w:rStyle w:val="Hyperlink"/>
            <w:noProof/>
          </w:rPr>
          <w:t>I.I.II. Calculer une FFT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_Toc223005101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9142EC" w14:textId="516BD2F2" w:rsidR="000A39F4" w:rsidRDefault="000A39F4">
      <w:pPr>
        <w:pStyle w:val="TOC2"/>
        <w:tabs>
          <w:tab w:val="right" w:leader="dot" w:pos="9016"/>
        </w:tabs>
        <w:rPr>
          <w:rFonts w:cstheme="minorBidi"/>
          <w:smallCap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3005102" w:history="1">
        <w:r w:rsidRPr="008652DC">
          <w:rPr>
            <w:rStyle w:val="Hyperlink"/>
            <w:noProof/>
          </w:rPr>
          <w:t>I.II. Modélisation électrique &amp; Optimisation numérique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_Toc223005102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C1491A" w14:textId="7FE69BE8" w:rsidR="000A39F4" w:rsidRDefault="000A39F4">
      <w:pPr>
        <w:pStyle w:val="TOC3"/>
        <w:tabs>
          <w:tab w:val="right" w:leader="dot" w:pos="9016"/>
        </w:tabs>
        <w:rPr>
          <w:rFonts w:cstheme="minorBidi"/>
          <w:i w:val="0"/>
          <w:iC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3005103" w:history="1">
        <w:r w:rsidRPr="008652DC">
          <w:rPr>
            <w:rStyle w:val="Hyperlink"/>
            <w:noProof/>
          </w:rPr>
          <w:t>I.II.I. Impédance théorique d’un micro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_Toc223005103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1E3D77" w14:textId="6269C0BA" w:rsidR="000A39F4" w:rsidRDefault="000A39F4">
      <w:pPr>
        <w:pStyle w:val="TOC3"/>
        <w:tabs>
          <w:tab w:val="right" w:leader="dot" w:pos="9016"/>
        </w:tabs>
        <w:rPr>
          <w:rFonts w:cstheme="minorBidi"/>
          <w:i w:val="0"/>
          <w:iC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3005104" w:history="1">
        <w:r w:rsidRPr="008652DC">
          <w:rPr>
            <w:rStyle w:val="Hyperlink"/>
            <w:noProof/>
          </w:rPr>
          <w:t>I.II.II. Calcul des écarts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_Toc223005104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28E1F6" w14:textId="20A06F38" w:rsidR="000A39F4" w:rsidRDefault="000A39F4">
      <w:pPr>
        <w:pStyle w:val="TOC3"/>
        <w:tabs>
          <w:tab w:val="right" w:leader="dot" w:pos="9016"/>
        </w:tabs>
        <w:rPr>
          <w:rFonts w:cstheme="minorBidi"/>
          <w:i w:val="0"/>
          <w:iC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3005105" w:history="1">
        <w:r w:rsidRPr="008652DC">
          <w:rPr>
            <w:rStyle w:val="Hyperlink"/>
            <w:noProof/>
          </w:rPr>
          <w:t>I.II.III. Matrice Jacobienne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_Toc223005105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716B38" w14:textId="74E4A38D" w:rsidR="000A39F4" w:rsidRDefault="000A39F4">
      <w:pPr>
        <w:pStyle w:val="TOC3"/>
        <w:tabs>
          <w:tab w:val="right" w:leader="dot" w:pos="9016"/>
        </w:tabs>
        <w:rPr>
          <w:rFonts w:cstheme="minorBidi"/>
          <w:i w:val="0"/>
          <w:iC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3005106" w:history="1">
        <w:r w:rsidRPr="008652DC">
          <w:rPr>
            <w:rStyle w:val="Hyperlink"/>
            <w:noProof/>
          </w:rPr>
          <w:t>I.II.IV. Algorithme de Levenberg-Marquardt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_Toc223005106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2AF672" w14:textId="384CBF08" w:rsidR="000A39F4" w:rsidRDefault="000A39F4">
      <w:pPr>
        <w:pStyle w:val="TOC3"/>
        <w:tabs>
          <w:tab w:val="right" w:leader="dot" w:pos="9016"/>
        </w:tabs>
        <w:rPr>
          <w:rFonts w:cstheme="minorBidi"/>
          <w:i w:val="0"/>
          <w:iC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3005107" w:history="1">
        <w:r w:rsidRPr="008652DC">
          <w:rPr>
            <w:rStyle w:val="Hyperlink"/>
            <w:noProof/>
          </w:rPr>
          <w:t>I.II.V. Calcul du diagramme de Bode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_Toc223005107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3D489C" w14:textId="637BF91F" w:rsidR="000A39F4" w:rsidRDefault="000A39F4">
      <w:pPr>
        <w:pStyle w:val="TOC2"/>
        <w:tabs>
          <w:tab w:val="right" w:leader="dot" w:pos="9016"/>
        </w:tabs>
        <w:rPr>
          <w:rFonts w:cstheme="minorBidi"/>
          <w:smallCap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3005108" w:history="1">
        <w:r w:rsidRPr="008652DC">
          <w:rPr>
            <w:rStyle w:val="Hyperlink"/>
            <w:noProof/>
          </w:rPr>
          <w:t>I.III. Mise en évidence du filtrage spatial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_Toc223005108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17504D" w14:textId="744051CE" w:rsidR="000A39F4" w:rsidRDefault="000A39F4">
      <w:pPr>
        <w:pStyle w:val="TOC1"/>
        <w:tabs>
          <w:tab w:val="left" w:pos="1200"/>
          <w:tab w:val="right" w:leader="dot" w:pos="9016"/>
        </w:tabs>
        <w:rPr>
          <w:rFonts w:cstheme="minorBidi"/>
          <w:b w:val="0"/>
          <w:bCs w:val="0"/>
          <w:cap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3005109" w:history="1">
        <w:r w:rsidRPr="008652DC">
          <w:rPr>
            <w:rStyle w:val="Hyperlink"/>
            <w:noProof/>
          </w:rPr>
          <w:t>II.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8652DC">
          <w:rPr>
            <w:rStyle w:val="Hyperlink"/>
            <w:noProof/>
          </w:rPr>
          <w:t>Traitement des données expérimentale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_Toc223005109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708CB1" w14:textId="2A1ADEC9" w:rsidR="000A39F4" w:rsidRDefault="000A39F4">
      <w:pPr>
        <w:pStyle w:val="TOC2"/>
        <w:tabs>
          <w:tab w:val="right" w:leader="dot" w:pos="9016"/>
        </w:tabs>
        <w:rPr>
          <w:rFonts w:cstheme="minorBidi"/>
          <w:smallCap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3005110" w:history="1">
        <w:r w:rsidRPr="008652DC">
          <w:rPr>
            <w:rStyle w:val="Hyperlink"/>
            <w:noProof/>
          </w:rPr>
          <w:t>II.I. Filtrage des données (Passe bas numérique)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_Toc223005110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D2194D" w14:textId="5D06443A" w:rsidR="000A39F4" w:rsidRDefault="000A39F4">
      <w:pPr>
        <w:pStyle w:val="TOC2"/>
        <w:tabs>
          <w:tab w:val="right" w:leader="dot" w:pos="9016"/>
        </w:tabs>
        <w:rPr>
          <w:rFonts w:cstheme="minorBidi"/>
          <w:smallCap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3005111" w:history="1">
        <w:r w:rsidRPr="008652DC">
          <w:rPr>
            <w:rStyle w:val="Hyperlink"/>
            <w:noProof/>
          </w:rPr>
          <w:t>II.II. Amplitude d’un signal périodique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_Toc223005111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215EE2" w14:textId="0EB1B360" w:rsidR="000A39F4" w:rsidRDefault="000A39F4">
      <w:pPr>
        <w:pStyle w:val="TOC1"/>
        <w:tabs>
          <w:tab w:val="left" w:pos="1200"/>
          <w:tab w:val="right" w:leader="dot" w:pos="9016"/>
        </w:tabs>
        <w:rPr>
          <w:rFonts w:cstheme="minorBidi"/>
          <w:b w:val="0"/>
          <w:bCs w:val="0"/>
          <w:cap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3005112" w:history="1">
        <w:r w:rsidRPr="008652DC">
          <w:rPr>
            <w:rStyle w:val="Hyperlink"/>
            <w:noProof/>
          </w:rPr>
          <w:t>III.</w:t>
        </w:r>
        <w:r>
          <w:rPr>
            <w:rFonts w:cstheme="minorBidi"/>
            <w:b w:val="0"/>
            <w:bCs w:val="0"/>
            <w:caps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8652DC">
          <w:rPr>
            <w:rStyle w:val="Hyperlink"/>
            <w:noProof/>
          </w:rPr>
          <w:t>Données et valeurs numériques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_Toc223005112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A13220" w14:textId="4C4201FB" w:rsidR="00013055" w:rsidRPr="00E5659D" w:rsidRDefault="00013055">
      <w:r w:rsidRPr="00E5659D">
        <w:fldChar w:fldCharType="end"/>
      </w:r>
      <w:r w:rsidRPr="00E5659D">
        <w:br w:type="page"/>
      </w:r>
    </w:p>
    <w:p w14:paraId="1074ECE3" w14:textId="3AD78009" w:rsidR="007C561A" w:rsidRPr="00E5659D" w:rsidRDefault="00A7269D" w:rsidP="004F3260">
      <w:pPr>
        <w:pStyle w:val="Heading1"/>
        <w:numPr>
          <w:ilvl w:val="0"/>
          <w:numId w:val="16"/>
        </w:numPr>
        <w:spacing w:line="360" w:lineRule="auto"/>
      </w:pPr>
      <w:bookmarkStart w:id="1" w:name="_Toc221191333"/>
      <w:bookmarkStart w:id="2" w:name="_Toc223005098"/>
      <w:r w:rsidRPr="00E5659D">
        <w:lastRenderedPageBreak/>
        <w:t xml:space="preserve">Bibliothèque de la </w:t>
      </w:r>
      <w:bookmarkEnd w:id="1"/>
      <w:r w:rsidRPr="00E5659D">
        <w:t>modélisation</w:t>
      </w:r>
      <w:bookmarkEnd w:id="2"/>
    </w:p>
    <w:p w14:paraId="746D2415" w14:textId="5C2D2FCB" w:rsidR="007C561A" w:rsidRPr="00E5659D" w:rsidRDefault="007C561A" w:rsidP="004F3260">
      <w:pPr>
        <w:pStyle w:val="Heading2"/>
        <w:spacing w:line="360" w:lineRule="auto"/>
      </w:pPr>
      <w:bookmarkStart w:id="3" w:name="_Toc221191334"/>
      <w:bookmarkStart w:id="4" w:name="_Toc223005099"/>
      <w:r w:rsidRPr="00E5659D">
        <w:t xml:space="preserve">I.I. </w:t>
      </w:r>
      <w:bookmarkEnd w:id="3"/>
      <w:r w:rsidR="004C0967" w:rsidRPr="00E5659D">
        <w:t>Visualisation des données</w:t>
      </w:r>
      <w:bookmarkEnd w:id="4"/>
    </w:p>
    <w:p w14:paraId="1C1340AC" w14:textId="40D1C00D" w:rsidR="00ED13C9" w:rsidRPr="00E5659D" w:rsidRDefault="00ED13C9" w:rsidP="0030114B">
      <w:pPr>
        <w:pStyle w:val="Heading3"/>
        <w:rPr>
          <w:sz w:val="22"/>
          <w:szCs w:val="22"/>
        </w:rPr>
      </w:pPr>
      <w:bookmarkStart w:id="5" w:name="_Toc221191335"/>
      <w:bookmarkStart w:id="6" w:name="_Toc223005100"/>
      <w:r w:rsidRPr="00E5659D">
        <w:rPr>
          <w:sz w:val="22"/>
          <w:szCs w:val="22"/>
        </w:rPr>
        <w:t xml:space="preserve">I.I.I. </w:t>
      </w:r>
      <w:bookmarkEnd w:id="5"/>
      <w:r w:rsidR="0030114B" w:rsidRPr="00E5659D">
        <w:rPr>
          <w:sz w:val="22"/>
          <w:szCs w:val="22"/>
        </w:rPr>
        <w:t>Enregistrer un graphique</w:t>
      </w:r>
      <w:bookmarkEnd w:id="6"/>
    </w:p>
    <w:tbl>
      <w:tblPr>
        <w:tblStyle w:val="RapportAPA"/>
        <w:tblW w:w="0" w:type="auto"/>
        <w:tblLook w:val="04A0" w:firstRow="1" w:lastRow="0" w:firstColumn="1" w:lastColumn="0" w:noHBand="0" w:noVBand="1"/>
      </w:tblPr>
      <w:tblGrid>
        <w:gridCol w:w="9026"/>
      </w:tblGrid>
      <w:tr w:rsidR="00B55CC6" w:rsidRPr="00E5659D" w14:paraId="789E9BF2" w14:textId="77777777" w:rsidTr="00B55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5B9BCD17" w14:textId="77777777" w:rsidR="007007A9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def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save_plot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fig_path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: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str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plot_calls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title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str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""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xlabel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str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""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ylabel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str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""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ylim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None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xlim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None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legend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bool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True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log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bool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False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vspan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bool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False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):</w:t>
            </w:r>
          </w:p>
          <w:p w14:paraId="0317DE86" w14:textId="77777777" w:rsidR="007007A9" w:rsidRPr="00E5659D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"""</w:t>
            </w:r>
          </w:p>
          <w:p w14:paraId="45C07520" w14:textId="4174EC38" w:rsidR="007007A9" w:rsidRPr="00E5659D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Enregistre une figure matplotlib avec des options de pe</w:t>
            </w:r>
            <w:r w:rsidR="00784496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</w:t>
            </w:r>
            <w:r w:rsidR="009F6483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s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onnalisation.</w:t>
            </w:r>
          </w:p>
          <w:p w14:paraId="035A1A2F" w14:textId="77777777" w:rsidR="007007A9" w:rsidRPr="00E5659D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Args:</w:t>
            </w:r>
          </w:p>
          <w:p w14:paraId="32AB211E" w14:textId="448B43EB" w:rsidR="007007A9" w:rsidRPr="00E5659D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fig_path (str): Chemin ve</w:t>
            </w:r>
            <w:r w:rsidR="00784496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</w:t>
            </w:r>
            <w:r w:rsidR="009F6483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s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le fichier de sauvegarde</w:t>
            </w:r>
          </w:p>
          <w:p w14:paraId="6A223D89" w14:textId="77777777" w:rsidR="007007A9" w:rsidRPr="00E5659D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plot_calls (tuple): Appels de tracé sous la forme (x, y, kwargs)</w:t>
            </w:r>
          </w:p>
          <w:p w14:paraId="3E9F8F1B" w14:textId="77777777" w:rsidR="007007A9" w:rsidRPr="00E5659D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title (str): Titre de la figure</w:t>
            </w:r>
          </w:p>
          <w:p w14:paraId="0A41CC96" w14:textId="77777777" w:rsidR="007007A9" w:rsidRPr="00E5659D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xlabel (str): nom de l'axe des x</w:t>
            </w:r>
          </w:p>
          <w:p w14:paraId="19525ECD" w14:textId="77777777" w:rsidR="007007A9" w:rsidRPr="00E5659D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ylabel (str): nom de l'axe des y</w:t>
            </w:r>
          </w:p>
          <w:p w14:paraId="080B9CD1" w14:textId="77777777" w:rsidR="007007A9" w:rsidRPr="00E5659D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xlim (tuple): Limites de l'axe des x</w:t>
            </w:r>
          </w:p>
          <w:p w14:paraId="408BB632" w14:textId="77777777" w:rsidR="007007A9" w:rsidRPr="00E5659D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ylim (tuple): Limites de l'axe des y</w:t>
            </w:r>
          </w:p>
          <w:p w14:paraId="4AD985D0" w14:textId="4C12316C" w:rsidR="007007A9" w:rsidRPr="00E5659D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legend (bool):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présence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de la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légende</w:t>
            </w:r>
          </w:p>
          <w:p w14:paraId="15EF5AC0" w14:textId="3DC6D58D" w:rsidR="007007A9" w:rsidRPr="00E5659D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log (bool):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présence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d'une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échelle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logarithmique sur l'axe des x</w:t>
            </w:r>
          </w:p>
          <w:p w14:paraId="1A793797" w14:textId="579603CD" w:rsidR="007007A9" w:rsidRPr="00E5659D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vspan (bool):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présence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des zones de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fréquences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fondamentales et harmoniques</w:t>
            </w:r>
          </w:p>
          <w:p w14:paraId="37566C67" w14:textId="77777777" w:rsidR="007007A9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"""</w:t>
            </w:r>
          </w:p>
          <w:p w14:paraId="09898F60" w14:textId="77777777" w:rsidR="007007A9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figure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figsize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6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5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)) </w:t>
            </w:r>
          </w:p>
          <w:p w14:paraId="7D4E1530" w14:textId="4ABA9C16" w:rsidR="007007A9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handles_curves, z_handles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[], []</w:t>
            </w:r>
          </w:p>
          <w:p w14:paraId="209CB144" w14:textId="77777777" w:rsidR="007007A9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if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vspan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</w:p>
          <w:p w14:paraId="36493A65" w14:textId="77777777" w:rsidR="007007A9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z2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axvspan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82.41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1174.66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color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"#F0E68C"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alpha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0.3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</w:p>
          <w:p w14:paraId="3252137A" w14:textId="34E2C4DD" w:rsidR="007007A9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           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label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proofErr w:type="spellStart"/>
            <w:r w:rsidR="00E5659D"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Fréquences</w:t>
            </w:r>
            <w:proofErr w:type="spellEnd"/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fondamentales</w:t>
            </w:r>
            <w:proofErr w:type="spellEnd"/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zorder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11C2008C" w14:textId="77777777" w:rsidR="007007A9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z1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axvspan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1174.66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5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1174.66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facecolor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"none"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alpha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0.5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hatch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"////"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</w:p>
          <w:p w14:paraId="5A9BAA70" w14:textId="783B117A" w:rsidR="007007A9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           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edgecolor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"#424242"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label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proofErr w:type="spellStart"/>
            <w:r w:rsidR="00E5659D"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Fréquences</w:t>
            </w:r>
            <w:proofErr w:type="spellEnd"/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harmoniques</w:t>
            </w:r>
            <w:proofErr w:type="spellEnd"/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zorder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20E671A4" w14:textId="77777777" w:rsidR="007007A9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z_handles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[z1, z2]</w:t>
            </w:r>
          </w:p>
          <w:p w14:paraId="43A26A15" w14:textId="77777777" w:rsidR="007007A9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for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call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in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plot_calls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</w:p>
          <w:p w14:paraId="48CC88BC" w14:textId="77777777" w:rsidR="007007A9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x, y, kwargs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call</w:t>
            </w:r>
          </w:p>
          <w:p w14:paraId="3331EB7D" w14:textId="77777777" w:rsidR="007007A9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line,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plot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(x, y,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**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kwargs)</w:t>
            </w:r>
          </w:p>
          <w:p w14:paraId="1D23E69D" w14:textId="77777777" w:rsidR="007007A9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        handles_curves.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append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(line)</w:t>
            </w:r>
          </w:p>
          <w:p w14:paraId="0552E477" w14:textId="77777777" w:rsidR="007007A9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if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title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: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title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title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58134B06" w14:textId="77777777" w:rsidR="007007A9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if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xlabel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: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xlabel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xlabel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7731FBF2" w14:textId="77777777" w:rsidR="007007A9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if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ylabel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: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ylabel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ylabel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539B59CA" w14:textId="77777777" w:rsidR="007007A9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if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ylim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is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not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None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: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ylim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ylim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09D0835C" w14:textId="77777777" w:rsidR="007007A9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if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xlim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is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not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None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: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xlim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xlim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1F4C2642" w14:textId="77777777" w:rsidR="007007A9" w:rsidRPr="00E5659D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plt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grid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True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alpha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0.6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Grid plus discrète pour le contraste</w:t>
            </w:r>
          </w:p>
          <w:p w14:paraId="4764708B" w14:textId="77777777" w:rsidR="007007A9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if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log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: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xscale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'log'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733E51AB" w14:textId="77777777" w:rsidR="007007A9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if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legend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</w:p>
          <w:p w14:paraId="212034F4" w14:textId="77777777" w:rsidR="007007A9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leg_courbes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legend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handles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handles_curves,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loc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'best'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framealpha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620C2970" w14:textId="77777777" w:rsidR="007007A9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if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vspan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</w:p>
          <w:p w14:paraId="079E97B7" w14:textId="77777777" w:rsidR="007007A9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gca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().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add_artist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(leg_courbes)</w:t>
            </w:r>
          </w:p>
          <w:p w14:paraId="2FE75791" w14:textId="4B8E6241" w:rsidR="00784496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legend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handles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z_handles,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title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"Zones </w:t>
            </w:r>
            <w:proofErr w:type="spellStart"/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d'</w:t>
            </w:r>
            <w:r w:rsidR="00E5659D"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étude</w:t>
            </w:r>
            <w:proofErr w:type="spellEnd"/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bbox_to_anchor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0.5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-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0.18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),</w:t>
            </w:r>
          </w:p>
          <w:p w14:paraId="6A2EFBC7" w14:textId="644B5EC9" w:rsidR="007007A9" w:rsidRPr="00FD4303" w:rsidRDefault="00784496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 xml:space="preserve">                    </w:t>
            </w:r>
            <w:r w:rsidR="007007A9"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loc</w:t>
            </w:r>
            <w:r w:rsidR="007007A9"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="007007A9"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'upper </w:t>
            </w:r>
            <w:proofErr w:type="spellStart"/>
            <w:r w:rsidR="007007A9"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center</w:t>
            </w:r>
            <w:proofErr w:type="spellEnd"/>
            <w:r w:rsidR="007007A9"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</w:t>
            </w:r>
            <w:r w:rsidR="007007A9"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="007007A9"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ncol</w:t>
            </w:r>
            <w:r w:rsidR="007007A9"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="007007A9"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</w:t>
            </w:r>
            <w:r w:rsidR="007007A9"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="007007A9"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borderaxespad</w:t>
            </w:r>
            <w:r w:rsidR="007007A9"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="007007A9"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="007007A9"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.)</w:t>
            </w:r>
          </w:p>
          <w:p w14:paraId="26D00509" w14:textId="77777777" w:rsidR="007007A9" w:rsidRPr="00E5659D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plt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tight_layout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()</w:t>
            </w:r>
          </w:p>
          <w:p w14:paraId="155DFC9E" w14:textId="5B272938" w:rsidR="007007A9" w:rsidRPr="00E5659D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plt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savefig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fig_path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dpi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300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dpi=200 pour une </w:t>
            </w:r>
            <w:r w:rsidR="00E5659D"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netteté</w:t>
            </w:r>
            <w:r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accrue en projection</w:t>
            </w:r>
          </w:p>
          <w:p w14:paraId="4BF7B319" w14:textId="4ED4BAE4" w:rsidR="00403E12" w:rsidRPr="00E5659D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plt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close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()</w:t>
            </w:r>
          </w:p>
        </w:tc>
      </w:tr>
    </w:tbl>
    <w:p w14:paraId="5276B6EF" w14:textId="39F3588C" w:rsidR="00ED13C9" w:rsidRPr="00E5659D" w:rsidRDefault="00ED13C9" w:rsidP="0030114B">
      <w:pPr>
        <w:pStyle w:val="Heading3"/>
      </w:pPr>
      <w:bookmarkStart w:id="7" w:name="_Toc221191337"/>
      <w:bookmarkStart w:id="8" w:name="_Toc223005101"/>
      <w:r w:rsidRPr="00E5659D">
        <w:lastRenderedPageBreak/>
        <w:t xml:space="preserve">I.I.II. </w:t>
      </w:r>
      <w:bookmarkEnd w:id="7"/>
      <w:r w:rsidR="0030114B" w:rsidRPr="00E5659D">
        <w:t>Calculer une FFT</w:t>
      </w:r>
      <w:bookmarkEnd w:id="8"/>
    </w:p>
    <w:tbl>
      <w:tblPr>
        <w:tblStyle w:val="RapportAPA"/>
        <w:tblW w:w="0" w:type="auto"/>
        <w:tblLook w:val="04A0" w:firstRow="1" w:lastRow="0" w:firstColumn="1" w:lastColumn="0" w:noHBand="0" w:noVBand="1"/>
      </w:tblPr>
      <w:tblGrid>
        <w:gridCol w:w="9026"/>
      </w:tblGrid>
      <w:tr w:rsidR="007007A9" w:rsidRPr="00E5659D" w14:paraId="3F5F8DC3" w14:textId="77777777" w:rsidTr="00700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79AE4BEA" w14:textId="77777777" w:rsidR="007007A9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def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compute_and_normalize_fft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signal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: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ndarray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Ne_fft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: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int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):</w:t>
            </w:r>
          </w:p>
          <w:p w14:paraId="41FF6F44" w14:textId="77777777" w:rsidR="007007A9" w:rsidRPr="00FD4303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fft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de-DE" w:eastAsia="fr-FR"/>
              </w:rPr>
              <w:t>np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de-DE" w:eastAsia="fr-FR"/>
              </w:rPr>
              <w:t>fft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de-DE" w:eastAsia="fr-FR"/>
              </w:rPr>
              <w:t>fft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(</w:t>
            </w:r>
            <w:proofErr w:type="spellStart"/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de-DE" w:eastAsia="fr-FR"/>
              </w:rPr>
              <w:t>signal</w:t>
            </w:r>
            <w:proofErr w:type="spellEnd"/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)</w:t>
            </w:r>
          </w:p>
          <w:p w14:paraId="7F5C693A" w14:textId="77777777" w:rsidR="007007A9" w:rsidRPr="00E5659D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amp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.abs(fft)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/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Ne_fft</w:t>
            </w:r>
          </w:p>
          <w:p w14:paraId="11967900" w14:textId="77777777" w:rsidR="007007A9" w:rsidRPr="00E5659D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return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amp</w:t>
            </w:r>
          </w:p>
          <w:p w14:paraId="68347453" w14:textId="5B357505" w:rsidR="007007A9" w:rsidRPr="00E5659D" w:rsidRDefault="007007A9" w:rsidP="007007A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</w:tc>
      </w:tr>
    </w:tbl>
    <w:p w14:paraId="1EA9E3F5" w14:textId="77777777" w:rsidR="00ED13C9" w:rsidRPr="00E5659D" w:rsidRDefault="00ED13C9" w:rsidP="004F3260">
      <w:pPr>
        <w:spacing w:line="360" w:lineRule="auto"/>
        <w:ind w:firstLine="0"/>
      </w:pPr>
    </w:p>
    <w:p w14:paraId="4FCEA621" w14:textId="4EEEFB82" w:rsidR="00ED13C9" w:rsidRPr="00E5659D" w:rsidRDefault="00ED13C9" w:rsidP="004F3260">
      <w:pPr>
        <w:pStyle w:val="Heading2"/>
        <w:spacing w:line="360" w:lineRule="auto"/>
      </w:pPr>
      <w:bookmarkStart w:id="9" w:name="_Toc221191339"/>
      <w:bookmarkStart w:id="10" w:name="_Toc223005102"/>
      <w:r w:rsidRPr="00E5659D">
        <w:t xml:space="preserve">I.II. </w:t>
      </w:r>
      <w:bookmarkEnd w:id="9"/>
      <w:r w:rsidR="0030114B" w:rsidRPr="00E5659D">
        <w:t>Modélisation électrique &amp; Optimisation numérique</w:t>
      </w:r>
      <w:bookmarkEnd w:id="10"/>
    </w:p>
    <w:p w14:paraId="5B1064E7" w14:textId="6E7FC057" w:rsidR="00ED13C9" w:rsidRPr="00E5659D" w:rsidRDefault="00ED13C9" w:rsidP="0030114B">
      <w:pPr>
        <w:pStyle w:val="Heading3"/>
      </w:pPr>
      <w:bookmarkStart w:id="11" w:name="_Toc221191340"/>
      <w:bookmarkStart w:id="12" w:name="_Toc223005103"/>
      <w:r w:rsidRPr="00E5659D">
        <w:t xml:space="preserve">I.II.I. </w:t>
      </w:r>
      <w:bookmarkEnd w:id="11"/>
      <w:r w:rsidR="0030114B" w:rsidRPr="00E5659D">
        <w:t>Impédance théorique d’un micro</w:t>
      </w:r>
      <w:bookmarkEnd w:id="12"/>
    </w:p>
    <w:tbl>
      <w:tblPr>
        <w:tblStyle w:val="RapportAPA"/>
        <w:tblW w:w="0" w:type="auto"/>
        <w:tblLook w:val="04A0" w:firstRow="1" w:lastRow="0" w:firstColumn="1" w:lastColumn="0" w:noHBand="0" w:noVBand="1"/>
      </w:tblPr>
      <w:tblGrid>
        <w:gridCol w:w="9026"/>
      </w:tblGrid>
      <w:tr w:rsidR="00403E12" w:rsidRPr="003D66DB" w14:paraId="4023306B" w14:textId="77777777" w:rsidTr="00403E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7A4ED1B6" w14:textId="685CA8F1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def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Z_micro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="009F6483"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</w:t>
            </w:r>
            <w:r w:rsidR="00784496"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s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w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)-&gt;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</w:p>
          <w:p w14:paraId="3CD03BC9" w14:textId="2AD875B0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"""Calcul l'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impédance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d'un micro de guitare en une pulsation w</w:t>
            </w:r>
          </w:p>
          <w:p w14:paraId="1B9273DA" w14:textId="7777777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Args:</w:t>
            </w:r>
          </w:p>
          <w:p w14:paraId="479BB31D" w14:textId="2534F263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X (np.ndarray): Vecteur des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caractéristiques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électriques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interne du micro [L, C, Rp] avec L l'inductance [H], C la capacite parallèle [nF]et</w:t>
            </w:r>
            <w:r w:rsidR="00C9144F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Rp la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résistance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parallèle [kOhm]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modélisant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les courants de </w:t>
            </w:r>
            <w:r w:rsidR="007B3198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Foucault</w:t>
            </w:r>
          </w:p>
          <w:p w14:paraId="3B334357" w14:textId="7B2F9B3C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</w:t>
            </w:r>
            <w:r w:rsidR="009F6483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Rs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(float): Resistance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série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(DC) du micro. Peut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être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mesure avec un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Ohmmètre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</w:p>
          <w:p w14:paraId="38AB3859" w14:textId="7777777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w (np.ndarray): Tableau des pulsation w</w:t>
            </w:r>
          </w:p>
          <w:p w14:paraId="1B9D7CB6" w14:textId="7777777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Returns:</w:t>
            </w:r>
          </w:p>
          <w:p w14:paraId="03C60572" w14:textId="3984FFA0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np.darray: Tableau Numpy contenant le module de l'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impédance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complexe |Z| en chaque pulsation </w:t>
            </w:r>
          </w:p>
          <w:p w14:paraId="5ECBAA26" w14:textId="10B53E31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"""</w:t>
            </w:r>
          </w:p>
          <w:p w14:paraId="464B5570" w14:textId="784C926A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L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C_n, Rp_k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</w:t>
            </w:r>
          </w:p>
          <w:p w14:paraId="5319772A" w14:textId="70BA8B15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C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Rp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C_n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1e-9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Rp_k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1e3</w:t>
            </w:r>
            <w:r w:rsidR="00C9144F"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 xml:space="preserve">    </w:t>
            </w:r>
            <w:r w:rsidR="00C9144F"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Conversion en F et en Ohm</w:t>
            </w:r>
          </w:p>
          <w:p w14:paraId="12FD590F" w14:textId="0931F7CE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Parties </w:t>
            </w:r>
            <w:r w:rsidR="00E5659D"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réelle</w:t>
            </w:r>
            <w:r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et imaginaire de l'admittance Y</w:t>
            </w:r>
          </w:p>
          <w:p w14:paraId="1C4E3CEA" w14:textId="541DDF88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den_L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="009F6483"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de-DE" w:eastAsia="fr-FR"/>
              </w:rPr>
              <w:t>Rs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**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2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+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(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L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de-DE" w:eastAsia="fr-FR"/>
              </w:rPr>
              <w:t>w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>)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**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2</w:t>
            </w:r>
          </w:p>
          <w:p w14:paraId="008393C9" w14:textId="5D9798DA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    Y_re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(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1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/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Rp)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+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(</w:t>
            </w:r>
            <w:r w:rsidR="009F6483"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de-DE" w:eastAsia="fr-FR"/>
              </w:rPr>
              <w:t>Rs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/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den_L)</w:t>
            </w:r>
          </w:p>
          <w:p w14:paraId="52C93107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Y_im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(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C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*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de-DE" w:eastAsia="fr-FR"/>
              </w:rPr>
              <w:t>w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)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-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(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L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*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de-DE" w:eastAsia="fr-FR"/>
              </w:rPr>
              <w:t>w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/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den_L)</w:t>
            </w:r>
          </w:p>
          <w:p w14:paraId="0B6ABD6D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return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/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.sqrt(Y_re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**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+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Y_im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**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0695E948" w14:textId="77777777" w:rsidR="00403E12" w:rsidRPr="00FD4303" w:rsidRDefault="00403E12" w:rsidP="00CF7FCB">
            <w:pPr>
              <w:spacing w:line="360" w:lineRule="auto"/>
              <w:jc w:val="both"/>
              <w:rPr>
                <w:sz w:val="16"/>
                <w:szCs w:val="16"/>
                <w:lang w:val="en-GB"/>
              </w:rPr>
            </w:pPr>
          </w:p>
        </w:tc>
      </w:tr>
    </w:tbl>
    <w:p w14:paraId="4EA2A27B" w14:textId="6D3ECA07" w:rsidR="00ED13C9" w:rsidRPr="00FD4303" w:rsidRDefault="00ED13C9" w:rsidP="00CF7FCB">
      <w:pPr>
        <w:spacing w:line="360" w:lineRule="auto"/>
        <w:ind w:firstLine="0"/>
        <w:jc w:val="both"/>
        <w:rPr>
          <w:lang w:val="en-GB"/>
        </w:rPr>
      </w:pPr>
    </w:p>
    <w:p w14:paraId="0C3AD231" w14:textId="1CD968D4" w:rsidR="00D408BF" w:rsidRPr="00FD4303" w:rsidRDefault="00D408BF" w:rsidP="00CF7FCB">
      <w:pPr>
        <w:spacing w:line="360" w:lineRule="auto"/>
        <w:ind w:firstLine="0"/>
        <w:jc w:val="both"/>
        <w:rPr>
          <w:lang w:val="en-GB"/>
        </w:rPr>
      </w:pPr>
      <w:r w:rsidRPr="00E5659D">
        <w:rPr>
          <w:noProof/>
        </w:rPr>
        <w:drawing>
          <wp:anchor distT="0" distB="0" distL="114300" distR="114300" simplePos="0" relativeHeight="251662336" behindDoc="0" locked="0" layoutInCell="1" allowOverlap="1" wp14:anchorId="16F82704" wp14:editId="0212E1F3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792980" cy="3415210"/>
            <wp:effectExtent l="0" t="0" r="7620" b="0"/>
            <wp:wrapNone/>
            <wp:docPr id="21305658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65865" name="Picture 213056586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" t="978" r="1818" b="1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3415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1D97C3" w14:textId="1EA62B8F" w:rsidR="00D408BF" w:rsidRPr="00FD4303" w:rsidRDefault="00D408BF" w:rsidP="00CF7FCB">
      <w:pPr>
        <w:spacing w:line="360" w:lineRule="auto"/>
        <w:ind w:firstLine="0"/>
        <w:jc w:val="both"/>
        <w:rPr>
          <w:lang w:val="en-GB"/>
        </w:rPr>
      </w:pPr>
    </w:p>
    <w:p w14:paraId="3AB44B29" w14:textId="77777777" w:rsidR="00D408BF" w:rsidRPr="00FD4303" w:rsidRDefault="00D408BF" w:rsidP="00CF7FCB">
      <w:pPr>
        <w:spacing w:line="360" w:lineRule="auto"/>
        <w:ind w:firstLine="0"/>
        <w:jc w:val="both"/>
        <w:rPr>
          <w:lang w:val="en-GB"/>
        </w:rPr>
      </w:pPr>
    </w:p>
    <w:p w14:paraId="161E0E37" w14:textId="7E1BC43B" w:rsidR="00D408BF" w:rsidRPr="00FD4303" w:rsidRDefault="00D408BF" w:rsidP="00CF7FCB">
      <w:pPr>
        <w:spacing w:line="360" w:lineRule="auto"/>
        <w:ind w:firstLine="0"/>
        <w:jc w:val="both"/>
        <w:rPr>
          <w:lang w:val="en-GB"/>
        </w:rPr>
      </w:pPr>
    </w:p>
    <w:p w14:paraId="0C52CF7A" w14:textId="77777777" w:rsidR="00D408BF" w:rsidRPr="00FD4303" w:rsidRDefault="00D408BF" w:rsidP="00CF7FCB">
      <w:pPr>
        <w:spacing w:line="360" w:lineRule="auto"/>
        <w:ind w:firstLine="0"/>
        <w:jc w:val="both"/>
        <w:rPr>
          <w:lang w:val="en-GB"/>
        </w:rPr>
      </w:pPr>
    </w:p>
    <w:p w14:paraId="6C5F2478" w14:textId="069BA1B9" w:rsidR="00D408BF" w:rsidRPr="00FD4303" w:rsidRDefault="00D408BF" w:rsidP="00CF7FCB">
      <w:pPr>
        <w:spacing w:line="360" w:lineRule="auto"/>
        <w:ind w:firstLine="0"/>
        <w:jc w:val="both"/>
        <w:rPr>
          <w:lang w:val="en-GB"/>
        </w:rPr>
      </w:pPr>
    </w:p>
    <w:p w14:paraId="0025BF8C" w14:textId="008B98A6" w:rsidR="00D408BF" w:rsidRPr="00FD4303" w:rsidRDefault="00D408BF" w:rsidP="00CF7FCB">
      <w:pPr>
        <w:spacing w:line="360" w:lineRule="auto"/>
        <w:ind w:firstLine="0"/>
        <w:jc w:val="both"/>
        <w:rPr>
          <w:lang w:val="en-GB"/>
        </w:rPr>
      </w:pPr>
    </w:p>
    <w:p w14:paraId="3CC84CBE" w14:textId="48909C0E" w:rsidR="004C0967" w:rsidRPr="00E5659D" w:rsidRDefault="004C0967" w:rsidP="0030114B">
      <w:pPr>
        <w:pStyle w:val="Heading3"/>
      </w:pPr>
      <w:bookmarkStart w:id="13" w:name="_Toc223005104"/>
      <w:r w:rsidRPr="00E5659D">
        <w:lastRenderedPageBreak/>
        <w:t xml:space="preserve">I.II.II. </w:t>
      </w:r>
      <w:r w:rsidR="0030114B" w:rsidRPr="00E5659D">
        <w:t>Calcul des écarts</w:t>
      </w:r>
      <w:bookmarkEnd w:id="13"/>
    </w:p>
    <w:tbl>
      <w:tblPr>
        <w:tblStyle w:val="RapportAPA"/>
        <w:tblW w:w="0" w:type="auto"/>
        <w:tblLook w:val="04A0" w:firstRow="1" w:lastRow="0" w:firstColumn="1" w:lastColumn="0" w:noHBand="0" w:noVBand="1"/>
      </w:tblPr>
      <w:tblGrid>
        <w:gridCol w:w="9026"/>
      </w:tblGrid>
      <w:tr w:rsidR="004C0967" w:rsidRPr="00E5659D" w14:paraId="6A1E48C8" w14:textId="77777777" w:rsidTr="00243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6B34F348" w14:textId="0E963149" w:rsidR="004C0967" w:rsidRPr="00E5659D" w:rsidRDefault="004C0967" w:rsidP="00243F7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def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residus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Rs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Z_exp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)-&gt;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</w:p>
          <w:p w14:paraId="6965FE53" w14:textId="4FB50B91" w:rsidR="004C0967" w:rsidRPr="00E5659D" w:rsidRDefault="004C0967" w:rsidP="00243F7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"""Calcul l'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écart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(l'erreur) entre l'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impédance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calcule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théoriquement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et l'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impédance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réelle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expérimentale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"""</w:t>
            </w:r>
          </w:p>
          <w:p w14:paraId="08DAA905" w14:textId="0D90ADBF" w:rsidR="004C0967" w:rsidRPr="00E5659D" w:rsidRDefault="004C0967" w:rsidP="00243F7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return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Z_exp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-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Z_micro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Rs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.pi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4792E9C0" w14:textId="77777777" w:rsidR="004C0967" w:rsidRPr="00E5659D" w:rsidRDefault="004C0967" w:rsidP="00243F73">
            <w:pPr>
              <w:spacing w:line="360" w:lineRule="auto"/>
              <w:rPr>
                <w:sz w:val="16"/>
                <w:szCs w:val="16"/>
              </w:rPr>
            </w:pPr>
          </w:p>
        </w:tc>
      </w:tr>
    </w:tbl>
    <w:p w14:paraId="53A4176F" w14:textId="1D4BF146" w:rsidR="004C0967" w:rsidRPr="00E5659D" w:rsidRDefault="004C0967" w:rsidP="00CF7FCB">
      <w:pPr>
        <w:spacing w:line="360" w:lineRule="auto"/>
        <w:ind w:firstLine="0"/>
        <w:jc w:val="both"/>
      </w:pPr>
    </w:p>
    <w:p w14:paraId="4D3D23DF" w14:textId="45B2671C" w:rsidR="00ED13C9" w:rsidRPr="00E5659D" w:rsidRDefault="00ED13C9" w:rsidP="0030114B">
      <w:pPr>
        <w:pStyle w:val="Heading3"/>
      </w:pPr>
      <w:bookmarkStart w:id="14" w:name="_Toc221191341"/>
      <w:bookmarkStart w:id="15" w:name="_Toc223005105"/>
      <w:r w:rsidRPr="00E5659D">
        <w:t>I.II.II</w:t>
      </w:r>
      <w:r w:rsidR="0030114B" w:rsidRPr="00E5659D">
        <w:t>I</w:t>
      </w:r>
      <w:r w:rsidRPr="00E5659D">
        <w:t xml:space="preserve">. </w:t>
      </w:r>
      <w:bookmarkEnd w:id="14"/>
      <w:r w:rsidR="0030114B" w:rsidRPr="00E5659D">
        <w:t>Matrice Jacobienne</w:t>
      </w:r>
      <w:bookmarkEnd w:id="15"/>
    </w:p>
    <w:tbl>
      <w:tblPr>
        <w:tblStyle w:val="RapportAPA"/>
        <w:tblW w:w="0" w:type="auto"/>
        <w:tblLook w:val="04A0" w:firstRow="1" w:lastRow="0" w:firstColumn="1" w:lastColumn="0" w:noHBand="0" w:noVBand="1"/>
      </w:tblPr>
      <w:tblGrid>
        <w:gridCol w:w="9026"/>
      </w:tblGrid>
      <w:tr w:rsidR="00403E12" w:rsidRPr="003D66DB" w14:paraId="3871CD1E" w14:textId="77777777" w:rsidTr="00403E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5F3E4FAB" w14:textId="2F48D021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def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Matrice_Jacobienne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="009F6483"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Rs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)-&gt;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</w:p>
          <w:p w14:paraId="74834B3A" w14:textId="3A18B58D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"""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Basée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sur l'</w:t>
            </w:r>
            <w:r w:rsidR="007B3198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algorithme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de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Levenberg-Marquardt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, cette fonction retourne la matrice Jacobienne</w:t>
            </w:r>
          </w:p>
          <w:p w14:paraId="6BE9F6CA" w14:textId="7777777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Args:</w:t>
            </w:r>
          </w:p>
          <w:p w14:paraId="63139E23" w14:textId="76E4CF0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X (np.ndarray): Vecteur des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caractéristiques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électriques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interne du micro [L, C, Rp] avec L l'inductance [H], C la capacite parallèle [nF]et Rp la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résistance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parallèle [kOhm]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modélisant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les courants de </w:t>
            </w:r>
            <w:r w:rsidR="007B3198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Foucault</w:t>
            </w:r>
          </w:p>
          <w:p w14:paraId="02A69244" w14:textId="553797AF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</w:t>
            </w:r>
            <w:r w:rsidR="009F6483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Rs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(float):Resistance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série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(DC) du micro. Peut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être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mesure avec un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Ohmmètre</w:t>
            </w:r>
          </w:p>
          <w:p w14:paraId="4B45DD3F" w14:textId="6579F98D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f (np.ndarray): Tableau des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fréquence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f</w:t>
            </w:r>
          </w:p>
          <w:p w14:paraId="5245899D" w14:textId="7777777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Returns:</w:t>
            </w:r>
          </w:p>
          <w:p w14:paraId="029C7CF9" w14:textId="0F866D31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np.ndarray: Matrice Jacobienne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définie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tel que chaque colonne i contient les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dérivées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partielles par rapport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à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la variable situe en i dans X pour toute</w:t>
            </w:r>
            <w:r w:rsidR="00C9144F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pulsation w</w:t>
            </w:r>
          </w:p>
          <w:p w14:paraId="48731F4B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"""</w:t>
            </w:r>
          </w:p>
          <w:p w14:paraId="03845AFE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w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.pi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</w:t>
            </w:r>
          </w:p>
          <w:p w14:paraId="07A3651E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L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C_n, Rp_k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X</w:t>
            </w:r>
          </w:p>
          <w:p w14:paraId="226AF522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it-IT" w:eastAsia="fr-FR"/>
              </w:rPr>
              <w:t>C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, Rp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C_n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*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it-IT" w:eastAsia="fr-FR"/>
              </w:rPr>
              <w:t>1e-9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, Rp_k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*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it-IT" w:eastAsia="fr-FR"/>
              </w:rPr>
              <w:t>1e3</w:t>
            </w:r>
          </w:p>
          <w:p w14:paraId="7C4AECE5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    </w:t>
            </w:r>
          </w:p>
          <w:p w14:paraId="616EFB56" w14:textId="2DBE0130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Variables </w:t>
            </w:r>
            <w:r w:rsidR="00E5659D"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intermédiaires</w:t>
            </w:r>
          </w:p>
          <w:p w14:paraId="79ACECAD" w14:textId="7939A1D5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den_L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="009F6483"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Rs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**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+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L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w)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**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</w:p>
          <w:p w14:paraId="7A00B243" w14:textId="7AEF366D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Y_re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Rp)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+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r w:rsidR="009F6483"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Rs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den_L)</w:t>
            </w:r>
          </w:p>
          <w:p w14:paraId="07C3B9A4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Y_im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(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C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*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w)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-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(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L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de-DE" w:eastAsia="fr-FR"/>
              </w:rPr>
              <w:t>*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w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de-DE" w:eastAsia="fr-FR"/>
              </w:rPr>
              <w:t>/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 den_L)</w:t>
            </w:r>
          </w:p>
          <w:p w14:paraId="7AB58172" w14:textId="7777777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de-DE"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Z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.sqrt(Y_re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**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+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Y_im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**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2033ED73" w14:textId="7777777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Z3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Z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**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3</w:t>
            </w:r>
          </w:p>
          <w:p w14:paraId="03291226" w14:textId="7777777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  <w:p w14:paraId="59A9E636" w14:textId="5B93F5F6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</w:t>
            </w:r>
            <w:r w:rsidR="00E5659D"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Dérivées</w:t>
            </w:r>
            <w:r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partielles de Y</w:t>
            </w:r>
          </w:p>
          <w:p w14:paraId="65F19E7A" w14:textId="39FB72FA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dYre_dL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-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r w:rsidR="009F6483"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Rs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L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w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**2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(den_L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**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01599EA4" w14:textId="10AECD11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dYim_dL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-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(w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r w:rsidR="00E5659D"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Rs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**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-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L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w)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**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))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(den_L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**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6627B7C4" w14:textId="7777777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dZ_dL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-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Z3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(Y_re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dYre_dL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+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Y_im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dYim_dL)</w:t>
            </w:r>
          </w:p>
          <w:p w14:paraId="1CC1D145" w14:textId="7777777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</w:p>
          <w:p w14:paraId="5285F4B2" w14:textId="7777777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dYim_dCn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w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1e-9</w:t>
            </w:r>
          </w:p>
          <w:p w14:paraId="78092614" w14:textId="7777777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dZ_dCn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-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Z3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(Y_im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dYim_dCn)</w:t>
            </w:r>
          </w:p>
          <w:p w14:paraId="1206D02B" w14:textId="7777777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  <w:p w14:paraId="2A6CC1B0" w14:textId="7777777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dYre_dRpn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-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1000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Rp_k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**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294F3C07" w14:textId="7777777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dZ_dRpk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-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Z3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(Y_re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dYre_dRpn)</w:t>
            </w:r>
          </w:p>
          <w:p w14:paraId="5FBEB022" w14:textId="7777777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  <w:p w14:paraId="3177EF28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return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column_stack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((dZ_dL, dZ_dCn, dZ_dRpk))</w:t>
            </w:r>
          </w:p>
          <w:p w14:paraId="1A0E7A2D" w14:textId="77777777" w:rsidR="00403E12" w:rsidRPr="00FD4303" w:rsidRDefault="00403E12" w:rsidP="00CF7FCB">
            <w:pPr>
              <w:spacing w:line="360" w:lineRule="auto"/>
              <w:rPr>
                <w:sz w:val="16"/>
                <w:szCs w:val="16"/>
                <w:lang w:val="en-GB"/>
              </w:rPr>
            </w:pPr>
          </w:p>
        </w:tc>
      </w:tr>
    </w:tbl>
    <w:p w14:paraId="0B41EC19" w14:textId="77777777" w:rsidR="00403E12" w:rsidRPr="00FD4303" w:rsidRDefault="00403E12" w:rsidP="004F3260">
      <w:pPr>
        <w:spacing w:line="360" w:lineRule="auto"/>
        <w:rPr>
          <w:sz w:val="18"/>
          <w:szCs w:val="18"/>
          <w:lang w:val="en-GB"/>
        </w:rPr>
      </w:pPr>
      <w:bookmarkStart w:id="16" w:name="_Toc221191342"/>
    </w:p>
    <w:p w14:paraId="7D237691" w14:textId="693385A4" w:rsidR="008667A8" w:rsidRPr="00E5659D" w:rsidRDefault="00FD4303" w:rsidP="00FD4303">
      <w:pPr>
        <w:pStyle w:val="Heading3"/>
      </w:pPr>
      <w:bookmarkStart w:id="17" w:name="_Toc221191343"/>
      <w:bookmarkStart w:id="18" w:name="_Toc223005106"/>
      <w:bookmarkEnd w:id="16"/>
      <w:r w:rsidRPr="00E5659D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990584C" wp14:editId="21C6F862">
            <wp:simplePos x="0" y="0"/>
            <wp:positionH relativeFrom="margin">
              <wp:posOffset>-333375</wp:posOffset>
            </wp:positionH>
            <wp:positionV relativeFrom="paragraph">
              <wp:posOffset>238125</wp:posOffset>
            </wp:positionV>
            <wp:extent cx="6398260" cy="8610600"/>
            <wp:effectExtent l="0" t="0" r="2540" b="0"/>
            <wp:wrapTopAndBottom/>
            <wp:docPr id="86065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51520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861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7FCB" w:rsidRPr="00E5659D">
        <w:t xml:space="preserve">I.II.IV. </w:t>
      </w:r>
      <w:bookmarkEnd w:id="17"/>
      <w:r w:rsidR="0030114B" w:rsidRPr="00E5659D">
        <w:t>Algorithme de Levenberg-Marquardt</w:t>
      </w:r>
      <w:bookmarkEnd w:id="18"/>
    </w:p>
    <w:tbl>
      <w:tblPr>
        <w:tblStyle w:val="RapportAPA"/>
        <w:tblW w:w="0" w:type="auto"/>
        <w:tblLook w:val="04A0" w:firstRow="1" w:lastRow="0" w:firstColumn="1" w:lastColumn="0" w:noHBand="0" w:noVBand="1"/>
      </w:tblPr>
      <w:tblGrid>
        <w:gridCol w:w="9026"/>
      </w:tblGrid>
      <w:tr w:rsidR="00403E12" w:rsidRPr="003D66DB" w14:paraId="1500ED1C" w14:textId="77777777" w:rsidTr="00403E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742563DE" w14:textId="4F6D7023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lastRenderedPageBreak/>
              <w:t>def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Levenberg_Marquardt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X_init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="009F6483"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Rs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Z_exp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int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learning_rate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):</w:t>
            </w:r>
          </w:p>
          <w:p w14:paraId="7FC5801D" w14:textId="1B7B0DF6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"""</w:t>
            </w:r>
            <w:r w:rsidR="007B3198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Algorithme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de Levenberg-Marquardt pour l'optimisation non-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linéaire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des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paramètres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électriques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du micro</w:t>
            </w:r>
          </w:p>
          <w:p w14:paraId="56D0D5F7" w14:textId="7777777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Args:</w:t>
            </w:r>
          </w:p>
          <w:p w14:paraId="25ADB40F" w14:textId="17AA201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X_init (np.ndarray): Vecteur initial des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caractéristiques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électriques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interne du micro [L, C, Rp] avec L l'inductance [H], C la capacite parallèle [nF]et Rp la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résistance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parallèle [kOhm]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modélisant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les courants de </w:t>
            </w:r>
            <w:r w:rsidR="007B3198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Foucault</w:t>
            </w:r>
          </w:p>
          <w:p w14:paraId="13E15B93" w14:textId="0DC7641E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</w:t>
            </w:r>
            <w:r w:rsidR="009F6483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Rs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(float): Resistance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série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(DC) du micro. Peut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être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mesure avec un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Ohmmètre</w:t>
            </w:r>
          </w:p>
          <w:p w14:paraId="4782CBC0" w14:textId="22B18552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f (np.ndarray): Tableau des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fréquence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f</w:t>
            </w:r>
          </w:p>
          <w:p w14:paraId="7FCF6B2C" w14:textId="5F817BE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Z_exp (np.ndarray): Tableau Numpy des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impédances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expérimentale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relevé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en Ohm</w:t>
            </w:r>
          </w:p>
          <w:p w14:paraId="2C59CA37" w14:textId="604B74FE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N (int): Nombre d'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itérations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de l'algorithme</w:t>
            </w:r>
          </w:p>
          <w:p w14:paraId="0BAF6E5C" w14:textId="7777777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Returns:</w:t>
            </w:r>
          </w:p>
          <w:p w14:paraId="2523F37D" w14:textId="39998FB0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np.ndarray: Vecteur optimisé des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caractéristiques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r w:rsidR="00E5659D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électriques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interne du micro [L, C, Rp] avec L l'inductance [H], C la capacite parallèle [nF]et</w:t>
            </w:r>
            <w:r w:rsidR="0077084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Rp la </w:t>
            </w:r>
            <w:r w:rsidR="0077084E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résistance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parallèle [kOhm] </w:t>
            </w:r>
            <w:r w:rsidR="0077084E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modélisant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les courants de </w:t>
            </w:r>
            <w:r w:rsidR="007B3198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Foucault</w:t>
            </w:r>
          </w:p>
          <w:p w14:paraId="6F40BDAD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"""</w:t>
            </w:r>
          </w:p>
          <w:p w14:paraId="21B989B0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X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array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X_init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dtype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float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65E3F7E2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alpha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learning_rate</w:t>
            </w:r>
          </w:p>
          <w:p w14:paraId="75A975DC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v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3</w:t>
            </w:r>
          </w:p>
          <w:p w14:paraId="011B742F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r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None</w:t>
            </w:r>
          </w:p>
          <w:p w14:paraId="0D8EDA17" w14:textId="2772918C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eps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None</w:t>
            </w:r>
          </w:p>
          <w:p w14:paraId="3C51613C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for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_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in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range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):</w:t>
            </w:r>
          </w:p>
          <w:p w14:paraId="190C17D3" w14:textId="12BA0ED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r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residus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X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="009F6483"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Rs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Z_exp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7FFAAD59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eps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sum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(r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**2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7EEA1687" w14:textId="29B88C2C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J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Matrice_Jacobienne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X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="009F6483"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Rs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756F35B9" w14:textId="7777777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H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J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.T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@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J</w:t>
            </w:r>
          </w:p>
          <w:p w14:paraId="597F918D" w14:textId="2555AFDB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g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J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.T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@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r</w:t>
            </w:r>
          </w:p>
          <w:p w14:paraId="63B63FED" w14:textId="5D766888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H_lm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H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+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alpha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diag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diag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H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+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1e-8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61BF5F81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try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</w:p>
          <w:p w14:paraId="05BFD419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delta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linalg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solve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(H_lm, g)</w:t>
            </w:r>
          </w:p>
          <w:p w14:paraId="2B387CB4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except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linalg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LinAlgError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</w:p>
          <w:p w14:paraId="06F02130" w14:textId="22952291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break</w:t>
            </w:r>
          </w:p>
          <w:p w14:paraId="4535F505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X_new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X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+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delta</w:t>
            </w:r>
          </w:p>
          <w:p w14:paraId="42059EB4" w14:textId="1C63C5EB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r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Contrainte physique : paramètres </w:t>
            </w:r>
            <w:r w:rsidR="0077084E"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toujours</w:t>
            </w:r>
            <w:r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positifs</w:t>
            </w:r>
          </w:p>
          <w:p w14:paraId="6CA629B8" w14:textId="7777777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X_new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.maximum(X_new, [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1e-3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1e-3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1e-3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]) </w:t>
            </w:r>
          </w:p>
          <w:p w14:paraId="3D9B58E0" w14:textId="09CC9AD4" w:rsidR="00403E12" w:rsidRPr="0077084E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</w:t>
            </w:r>
            <w:r w:rsidRPr="0077084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eps_new </w:t>
            </w:r>
            <w:r w:rsidRPr="0077084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77084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77084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77084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77084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sum</w:t>
            </w:r>
            <w:r w:rsidRPr="0077084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77084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residus</w:t>
            </w:r>
            <w:r w:rsidRPr="0077084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(X_new, </w:t>
            </w:r>
            <w:r w:rsidR="009F6483" w:rsidRPr="0077084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Rs</w:t>
            </w:r>
            <w:r w:rsidRPr="0077084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77084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</w:t>
            </w:r>
            <w:r w:rsidRPr="0077084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77084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Z_exp</w:t>
            </w:r>
            <w:r w:rsidRPr="0077084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  <w:r w:rsidRPr="0077084E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**2</w:t>
            </w:r>
            <w:r w:rsidRPr="0077084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0BAD6BE9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77084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if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eps_new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&lt;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eps:</w:t>
            </w:r>
          </w:p>
          <w:p w14:paraId="171177A7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alpha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/=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v</w:t>
            </w:r>
          </w:p>
          <w:p w14:paraId="14280961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X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X_new</w:t>
            </w:r>
          </w:p>
          <w:p w14:paraId="5EFC7B32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if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linalg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norm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(delta)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/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linalg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norm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X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&lt;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1e-12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</w:p>
          <w:p w14:paraId="170F0668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break</w:t>
            </w:r>
          </w:p>
          <w:p w14:paraId="36758412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else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:</w:t>
            </w:r>
          </w:p>
          <w:p w14:paraId="55587A88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    alpha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v</w:t>
            </w:r>
          </w:p>
          <w:p w14:paraId="4303B290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return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X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, eps_new</w:t>
            </w:r>
          </w:p>
          <w:p w14:paraId="73FEE76B" w14:textId="77777777" w:rsidR="00403E12" w:rsidRPr="00FD4303" w:rsidRDefault="00403E12" w:rsidP="00CF7FCB">
            <w:pPr>
              <w:spacing w:line="360" w:lineRule="auto"/>
              <w:rPr>
                <w:sz w:val="16"/>
                <w:szCs w:val="16"/>
                <w:lang w:val="en-GB"/>
              </w:rPr>
            </w:pPr>
          </w:p>
        </w:tc>
      </w:tr>
    </w:tbl>
    <w:p w14:paraId="1CE33941" w14:textId="199C1E5D" w:rsidR="00CF7FCB" w:rsidRPr="00E5659D" w:rsidRDefault="00CF7FCB" w:rsidP="0030114B">
      <w:pPr>
        <w:pStyle w:val="Heading3"/>
      </w:pPr>
      <w:bookmarkStart w:id="19" w:name="_Toc221191344"/>
      <w:bookmarkStart w:id="20" w:name="_Toc223005107"/>
      <w:r w:rsidRPr="00E5659D">
        <w:lastRenderedPageBreak/>
        <w:t xml:space="preserve">I.II.V. </w:t>
      </w:r>
      <w:bookmarkEnd w:id="19"/>
      <w:r w:rsidR="0030114B" w:rsidRPr="00E5659D">
        <w:t>Calcul du diagramme de Bode</w:t>
      </w:r>
      <w:bookmarkEnd w:id="20"/>
    </w:p>
    <w:tbl>
      <w:tblPr>
        <w:tblStyle w:val="RapportAPA"/>
        <w:tblW w:w="0" w:type="auto"/>
        <w:tblLook w:val="04A0" w:firstRow="1" w:lastRow="0" w:firstColumn="1" w:lastColumn="0" w:noHBand="0" w:noVBand="1"/>
      </w:tblPr>
      <w:tblGrid>
        <w:gridCol w:w="9026"/>
      </w:tblGrid>
      <w:tr w:rsidR="00403E12" w:rsidRPr="00E5659D" w14:paraId="5CE996F9" w14:textId="77777777" w:rsidTr="00403E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403E143B" w14:textId="3C8791C0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def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calcul_bode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="009F6483"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Rs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Ramp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1e6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)-&gt;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tuple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[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]:</w:t>
            </w:r>
          </w:p>
          <w:p w14:paraId="289B0310" w14:textId="744E3806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"""Calcul la fonction de transfert en gain et phase d'un micro de guitare en fonction de ses </w:t>
            </w:r>
            <w:r w:rsidR="0077084E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paramètres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internes</w:t>
            </w:r>
          </w:p>
          <w:p w14:paraId="5DD1384E" w14:textId="7777777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Args:</w:t>
            </w:r>
          </w:p>
          <w:p w14:paraId="3E69EAB8" w14:textId="5248BF0F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X (np.ndarray): Vecteur optimisé des </w:t>
            </w:r>
            <w:r w:rsidR="0077084E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caractéristiques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</w:t>
            </w:r>
            <w:r w:rsidR="0077084E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électriques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interne du micro [L, C, Rp] avec L l'inductance [H], C la capacite parallèle [nF]et</w:t>
            </w:r>
          </w:p>
          <w:p w14:paraId="005E5B48" w14:textId="569AD99E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    Rp la </w:t>
            </w:r>
            <w:r w:rsidR="0077084E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résistance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parallèle [kOhm] </w:t>
            </w:r>
            <w:r w:rsidR="0077084E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modélisant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les courants de </w:t>
            </w:r>
            <w:r w:rsidR="007B3198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Foucault</w:t>
            </w:r>
          </w:p>
          <w:p w14:paraId="3EE082BE" w14:textId="73386E56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</w:t>
            </w:r>
            <w:r w:rsidR="009F6483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Rs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(float): Resistance </w:t>
            </w:r>
            <w:r w:rsidR="0077084E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série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(DC) du micro. Peut </w:t>
            </w:r>
            <w:r w:rsidR="0077084E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être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mesure avec un </w:t>
            </w:r>
            <w:r w:rsidR="0077084E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Ohmmètre</w:t>
            </w:r>
          </w:p>
          <w:p w14:paraId="46048599" w14:textId="7E87D30D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f (np.ndarray): Tableau des </w:t>
            </w:r>
            <w:r w:rsidR="0077084E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fréquence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f</w:t>
            </w:r>
          </w:p>
          <w:p w14:paraId="368606E4" w14:textId="32609D28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Ramp (float, optional): Resistance d'</w:t>
            </w:r>
            <w:r w:rsidR="0077084E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entrée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de l'amplificateur. Defaults to 1e6.</w:t>
            </w:r>
          </w:p>
          <w:p w14:paraId="4EC3172B" w14:textId="7777777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Returns:</w:t>
            </w:r>
          </w:p>
          <w:p w14:paraId="2D5CAB42" w14:textId="3EE50C6C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tuple[np.ndarray, np.ndarray]: Deux tableaux Numpy contenant respectivement le gain (en dB) et la phase (en </w:t>
            </w:r>
            <w:r w:rsidR="0077084E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degrés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) de la fonction de transfert du micro</w:t>
            </w:r>
          </w:p>
          <w:p w14:paraId="5722C643" w14:textId="0D47DFE5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it-IT" w:eastAsia="fr-FR"/>
              </w:rPr>
              <w:t>"""</w:t>
            </w:r>
          </w:p>
          <w:p w14:paraId="6C1CD686" w14:textId="5CF0C06D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    w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it-IT" w:eastAsia="fr-FR"/>
              </w:rPr>
              <w:t>2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*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it-IT" w:eastAsia="fr-FR"/>
              </w:rPr>
              <w:t>np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.pi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*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it-IT" w:eastAsia="fr-FR"/>
              </w:rPr>
              <w:t>f</w:t>
            </w:r>
          </w:p>
          <w:p w14:paraId="295EB8E2" w14:textId="2A81B06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it-IT" w:eastAsia="fr-FR"/>
              </w:rPr>
              <w:t>L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it-IT" w:eastAsia="fr-FR"/>
              </w:rPr>
              <w:t>C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, Rp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it-IT" w:eastAsia="fr-FR"/>
              </w:rPr>
              <w:t>X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>[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it-IT" w:eastAsia="fr-FR"/>
              </w:rPr>
              <w:t>0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],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it-IT" w:eastAsia="fr-FR"/>
              </w:rPr>
              <w:t>X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>[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it-IT" w:eastAsia="fr-FR"/>
              </w:rPr>
              <w:t>1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]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*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it-IT" w:eastAsia="fr-FR"/>
              </w:rPr>
              <w:t>1e-9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it-IT" w:eastAsia="fr-FR"/>
              </w:rPr>
              <w:t>X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>[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it-IT" w:eastAsia="fr-FR"/>
              </w:rPr>
              <w:t>2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]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*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it-IT" w:eastAsia="fr-FR"/>
              </w:rPr>
              <w:t>1e3</w:t>
            </w:r>
          </w:p>
          <w:p w14:paraId="31E786A7" w14:textId="52941A6F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    </w:t>
            </w:r>
          </w:p>
          <w:p w14:paraId="1A257243" w14:textId="419F12DF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</w:t>
            </w:r>
            <w:r w:rsidR="0077084E"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Impédance</w:t>
            </w:r>
            <w:r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</w:t>
            </w:r>
            <w:r w:rsidR="0077084E"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série</w:t>
            </w:r>
          </w:p>
          <w:p w14:paraId="299D33A8" w14:textId="3A8BB22A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Z_ser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="009F6483"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Rs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+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j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L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w</w:t>
            </w:r>
          </w:p>
          <w:p w14:paraId="0ED37A2B" w14:textId="7BB602CA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</w:p>
          <w:p w14:paraId="620277B2" w14:textId="3084C4CA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</w:t>
            </w:r>
            <w:r w:rsidR="0077084E"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Impédance</w:t>
            </w:r>
            <w:r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parallèle</w:t>
            </w:r>
          </w:p>
          <w:p w14:paraId="13B6CAB9" w14:textId="5C68316D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Y_para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Rp)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+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Ramp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+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j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C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w)</w:t>
            </w:r>
          </w:p>
          <w:p w14:paraId="668BD3A0" w14:textId="0EF29A2D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Z_para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Y_para</w:t>
            </w:r>
          </w:p>
          <w:p w14:paraId="1D4298B7" w14:textId="7AF13183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</w:p>
          <w:p w14:paraId="1EE95410" w14:textId="7777777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Fonction de transfert</w:t>
            </w:r>
          </w:p>
          <w:p w14:paraId="784AAA66" w14:textId="7777777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H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Z_para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(Z_ser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+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Z_para)</w:t>
            </w:r>
          </w:p>
          <w:p w14:paraId="6377FAEC" w14:textId="7777777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</w:p>
          <w:p w14:paraId="0CE210EB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gain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20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.log10(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.abs(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H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))</w:t>
            </w:r>
          </w:p>
          <w:p w14:paraId="57AFD166" w14:textId="77777777" w:rsidR="00403E12" w:rsidRPr="00FD4303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phase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angle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H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deg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True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0F012195" w14:textId="77777777" w:rsidR="00403E12" w:rsidRPr="00E5659D" w:rsidRDefault="00403E12" w:rsidP="00403E1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return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gain, phase</w:t>
            </w:r>
          </w:p>
          <w:p w14:paraId="253E2A4D" w14:textId="77777777" w:rsidR="00403E12" w:rsidRPr="00E5659D" w:rsidRDefault="00403E12" w:rsidP="00CF7FCB">
            <w:pPr>
              <w:spacing w:line="360" w:lineRule="auto"/>
              <w:rPr>
                <w:sz w:val="16"/>
                <w:szCs w:val="16"/>
              </w:rPr>
            </w:pPr>
          </w:p>
        </w:tc>
      </w:tr>
    </w:tbl>
    <w:p w14:paraId="57C4D887" w14:textId="1B131055" w:rsidR="00CF7FCB" w:rsidRPr="00E5659D" w:rsidRDefault="005862CE" w:rsidP="005862CE">
      <w:pPr>
        <w:spacing w:line="360" w:lineRule="auto"/>
        <w:ind w:firstLine="0"/>
      </w:pPr>
      <w:r w:rsidRPr="00E5659D">
        <w:rPr>
          <w:noProof/>
        </w:rPr>
        <w:drawing>
          <wp:anchor distT="0" distB="0" distL="114300" distR="114300" simplePos="0" relativeHeight="251659264" behindDoc="0" locked="0" layoutInCell="1" allowOverlap="1" wp14:anchorId="2B46AE7E" wp14:editId="57662936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358640" cy="3269216"/>
            <wp:effectExtent l="0" t="0" r="3810" b="7620"/>
            <wp:wrapNone/>
            <wp:docPr id="187487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71705" name="Picture 18748717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269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AD17FC" w14:textId="57CB14F8" w:rsidR="004C5EBD" w:rsidRPr="00E5659D" w:rsidRDefault="00CF7FCB" w:rsidP="0056725D">
      <w:pPr>
        <w:pStyle w:val="Heading2"/>
        <w:spacing w:line="360" w:lineRule="auto"/>
      </w:pPr>
      <w:bookmarkStart w:id="21" w:name="_Toc221191345"/>
      <w:bookmarkStart w:id="22" w:name="_Toc223005108"/>
      <w:r w:rsidRPr="00E5659D">
        <w:lastRenderedPageBreak/>
        <w:t xml:space="preserve">I.III. </w:t>
      </w:r>
      <w:bookmarkEnd w:id="21"/>
      <w:r w:rsidR="004C0967" w:rsidRPr="00E5659D">
        <w:t>Mise en évidence du filtrage spatial</w:t>
      </w:r>
      <w:bookmarkStart w:id="23" w:name="_Toc221191348"/>
      <w:bookmarkEnd w:id="22"/>
    </w:p>
    <w:tbl>
      <w:tblPr>
        <w:tblStyle w:val="RapportAPA"/>
        <w:tblW w:w="0" w:type="auto"/>
        <w:tblLook w:val="04A0" w:firstRow="1" w:lastRow="0" w:firstColumn="1" w:lastColumn="0" w:noHBand="0" w:noVBand="1"/>
      </w:tblPr>
      <w:tblGrid>
        <w:gridCol w:w="9026"/>
      </w:tblGrid>
      <w:tr w:rsidR="004C5EBD" w:rsidRPr="003D66DB" w14:paraId="741D3484" w14:textId="77777777" w:rsidTr="004C5E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23AD6534" w14:textId="77777777" w:rsidR="004C5EBD" w:rsidRPr="00E5659D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def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attenuation_theorique_db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frequences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x1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x2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xm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: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-&gt;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tuple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[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ndarray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]:</w:t>
            </w:r>
          </w:p>
          <w:p w14:paraId="4E104DC9" w14:textId="386B4D78" w:rsidR="004C5EBD" w:rsidRPr="00E5659D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"""Calcule la Fonction de Transfert Relative (</w:t>
            </w:r>
            <w:r w:rsidR="0077084E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Atténuation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) du Humbucker </w:t>
            </w:r>
          </w:p>
          <w:p w14:paraId="62850650" w14:textId="7C63F3E5" w:rsidR="004C5EBD" w:rsidRPr="00E5659D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par rapport au Single Coil en fonction de la </w:t>
            </w:r>
            <w:r w:rsidR="0077084E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fréquence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.</w:t>
            </w:r>
          </w:p>
          <w:p w14:paraId="2450134A" w14:textId="42027A26" w:rsidR="004C5EBD" w:rsidRPr="00E5659D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Modèle : Filtrage en peigne dû à l'</w:t>
            </w:r>
            <w:r w:rsidR="0077084E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écartement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des bobines.</w:t>
            </w:r>
          </w:p>
          <w:p w14:paraId="2F00CAC3" w14:textId="77777777" w:rsidR="004C5EBD" w:rsidRPr="00E5659D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Args:</w:t>
            </w:r>
          </w:p>
          <w:p w14:paraId="4C6F5C40" w14:textId="77777777" w:rsidR="004C5EBD" w:rsidRPr="00E5659D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frequences (np.ndarray): Tableau des fréquences</w:t>
            </w:r>
          </w:p>
          <w:p w14:paraId="6732F30A" w14:textId="5CFB51F8" w:rsidR="004C5EBD" w:rsidRPr="00E5659D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x1 (float): Position du 1er bobinage du micro </w:t>
            </w:r>
            <w:r w:rsidR="0077084E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Humbucker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sur la corde</w:t>
            </w:r>
          </w:p>
          <w:p w14:paraId="28A2C723" w14:textId="661539AA" w:rsidR="004C5EBD" w:rsidRPr="00E5659D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x2 (float): Position du 2ème bobinage du micro </w:t>
            </w:r>
            <w:r w:rsidR="0077084E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Humbucker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sur la corde</w:t>
            </w:r>
          </w:p>
          <w:p w14:paraId="07BE50E7" w14:textId="03374F34" w:rsidR="004C5EBD" w:rsidRPr="00E5659D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xm (float): Position du micro </w:t>
            </w:r>
            <w:r w:rsidR="0077084E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SingleCoil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sur la corde</w:t>
            </w:r>
          </w:p>
          <w:p w14:paraId="2B325076" w14:textId="77777777" w:rsidR="004C5EBD" w:rsidRPr="00E5659D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L (float): Longueur de la corde</w:t>
            </w:r>
          </w:p>
          <w:p w14:paraId="44458E97" w14:textId="77777777" w:rsidR="004C5EBD" w:rsidRPr="00E5659D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F (float): Fréquence fondamentale de la corde</w:t>
            </w:r>
          </w:p>
          <w:p w14:paraId="3B7C1AE3" w14:textId="77777777" w:rsidR="004C5EBD" w:rsidRPr="00E5659D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Returns:</w:t>
            </w:r>
          </w:p>
          <w:p w14:paraId="23203CC0" w14:textId="77777777" w:rsidR="004C5EBD" w:rsidRPr="00E5659D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tuple[np.ndarray, np.ndarray]: fonction de transfert en dB du Humbucker par rapport au Single Coil, et atténuation due au filtre peigne seul</w:t>
            </w:r>
          </w:p>
          <w:p w14:paraId="26C753C4" w14:textId="77777777" w:rsidR="004C5EBD" w:rsidRPr="00FD4303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"""</w:t>
            </w:r>
          </w:p>
          <w:p w14:paraId="47E53AA7" w14:textId="77777777" w:rsidR="004C5EBD" w:rsidRPr="00FD4303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v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L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F</w:t>
            </w:r>
          </w:p>
          <w:p w14:paraId="4007F834" w14:textId="77777777" w:rsidR="004C5EBD" w:rsidRPr="00FD4303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k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.pi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frequences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/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v</w:t>
            </w:r>
          </w:p>
          <w:p w14:paraId="0CC9AD13" w14:textId="77777777" w:rsidR="004C5EBD" w:rsidRPr="00FD4303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delta_x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 </w:t>
            </w:r>
            <w:proofErr w:type="spellStart"/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it-IT" w:eastAsia="fr-FR"/>
              </w:rPr>
              <w:t>abs</w:t>
            </w:r>
            <w:proofErr w:type="spellEnd"/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it-IT" w:eastAsia="fr-FR"/>
              </w:rPr>
              <w:t>x2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it-IT" w:eastAsia="fr-FR"/>
              </w:rPr>
              <w:t>-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it-IT" w:eastAsia="fr-FR"/>
              </w:rPr>
              <w:t>x1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>)</w:t>
            </w:r>
          </w:p>
          <w:p w14:paraId="30015EA3" w14:textId="77777777" w:rsidR="004C5EBD" w:rsidRPr="00E5659D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it-IT"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x_humbucker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x2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+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x1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</w:p>
          <w:p w14:paraId="3F98578D" w14:textId="77777777" w:rsidR="004C5EBD" w:rsidRPr="00E5659D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</w:p>
          <w:p w14:paraId="526388E0" w14:textId="77777777" w:rsidR="004C5EBD" w:rsidRPr="00E5659D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signal_sc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.abs(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.sin(k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xm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))</w:t>
            </w:r>
          </w:p>
          <w:p w14:paraId="4F86CC3F" w14:textId="77777777" w:rsidR="004C5EBD" w:rsidRPr="00E5659D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  <w:p w14:paraId="015662AF" w14:textId="77777777" w:rsidR="004C5EBD" w:rsidRPr="00E5659D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Signal HB (Position + Filtre Peigne)</w:t>
            </w:r>
          </w:p>
          <w:p w14:paraId="6A148639" w14:textId="77777777" w:rsidR="004C5EBD" w:rsidRPr="00E5659D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Note : x_humbucker est le centre du micro</w:t>
            </w:r>
          </w:p>
          <w:p w14:paraId="306E30D2" w14:textId="77777777" w:rsidR="004C5EBD" w:rsidRPr="00E5659D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filtre_peigne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.cos(k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delta_x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/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0E53ADC0" w14:textId="77777777" w:rsidR="004C5EBD" w:rsidRPr="00E5659D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signal_hb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.abs(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.sin(k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x_humbucker))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*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np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.abs(filtre_peigne)</w:t>
            </w:r>
          </w:p>
          <w:p w14:paraId="3B3D60D6" w14:textId="77777777" w:rsidR="004C5EBD" w:rsidRPr="00E5659D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  <w:p w14:paraId="3CB8D386" w14:textId="415E3B6A" w:rsidR="004C5EBD" w:rsidRPr="00E5659D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# Ratio </w:t>
            </w:r>
            <w:r w:rsidR="0077084E"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Théorique</w:t>
            </w:r>
            <w:r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 xml:space="preserve"> (Avec gestion de la division par </w:t>
            </w:r>
            <w:r w:rsidR="0077084E"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zéro</w:t>
            </w:r>
            <w:r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)</w:t>
            </w:r>
          </w:p>
          <w:p w14:paraId="19979718" w14:textId="77777777" w:rsidR="004C5EBD" w:rsidRPr="00FD4303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ratio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.divide(signal_hb, signal_sc,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out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zeros_like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(signal_sc),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where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signal_sc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!=0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678C3E45" w14:textId="77777777" w:rsidR="004C5EBD" w:rsidRPr="00FD4303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ratio_db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20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.log10(ratio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+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1e-6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0A3DD302" w14:textId="77777777" w:rsidR="004C5EBD" w:rsidRPr="00FD4303" w:rsidRDefault="004C5EBD" w:rsidP="004C5E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return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ratio_db,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20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.log10(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.abs(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.cos(k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*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delta_x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/2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)))</w:t>
            </w:r>
          </w:p>
          <w:p w14:paraId="4F2FB41A" w14:textId="77777777" w:rsidR="004C5EBD" w:rsidRPr="00FD4303" w:rsidRDefault="004C5EBD" w:rsidP="004C5EBD">
            <w:pPr>
              <w:rPr>
                <w:lang w:val="en-GB"/>
              </w:rPr>
            </w:pPr>
          </w:p>
        </w:tc>
      </w:tr>
    </w:tbl>
    <w:bookmarkEnd w:id="23"/>
    <w:p w14:paraId="2163E88E" w14:textId="4E78B7A2" w:rsidR="00CF7FCB" w:rsidRPr="00FD4303" w:rsidRDefault="005862CE" w:rsidP="00CF7FCB">
      <w:pPr>
        <w:ind w:firstLine="0"/>
        <w:rPr>
          <w:lang w:val="en-GB"/>
        </w:rPr>
      </w:pPr>
      <w:r w:rsidRPr="00E5659D">
        <w:rPr>
          <w:noProof/>
        </w:rPr>
        <w:drawing>
          <wp:anchor distT="0" distB="0" distL="114300" distR="114300" simplePos="0" relativeHeight="251660288" behindDoc="0" locked="0" layoutInCell="1" allowOverlap="1" wp14:anchorId="0829A3DD" wp14:editId="0547EAD7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3870960" cy="3225801"/>
            <wp:effectExtent l="0" t="0" r="0" b="0"/>
            <wp:wrapNone/>
            <wp:docPr id="1314523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23003" name="Picture 13145230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3225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1FA189" w14:textId="33366701" w:rsidR="00E72846" w:rsidRPr="00E5659D" w:rsidRDefault="00E72846" w:rsidP="00E72846">
      <w:pPr>
        <w:pStyle w:val="Heading1"/>
        <w:numPr>
          <w:ilvl w:val="0"/>
          <w:numId w:val="16"/>
        </w:numPr>
        <w:spacing w:line="360" w:lineRule="auto"/>
      </w:pPr>
      <w:bookmarkStart w:id="24" w:name="_Toc223005109"/>
      <w:bookmarkStart w:id="25" w:name="_Toc221191351"/>
      <w:r w:rsidRPr="00E5659D">
        <w:lastRenderedPageBreak/>
        <w:t>Traitement des données expérimentale</w:t>
      </w:r>
      <w:bookmarkEnd w:id="24"/>
    </w:p>
    <w:p w14:paraId="28E14C85" w14:textId="463D2309" w:rsidR="00E72846" w:rsidRPr="00E5659D" w:rsidRDefault="00E72846" w:rsidP="00FB7314">
      <w:pPr>
        <w:pStyle w:val="Heading2"/>
      </w:pPr>
      <w:bookmarkStart w:id="26" w:name="_Toc223005110"/>
      <w:r w:rsidRPr="00E5659D">
        <w:t>II.I. Filtrage des données</w:t>
      </w:r>
      <w:r w:rsidR="004935D6" w:rsidRPr="00E5659D">
        <w:t xml:space="preserve"> (Passe bas numérique)</w:t>
      </w:r>
      <w:bookmarkEnd w:id="26"/>
    </w:p>
    <w:tbl>
      <w:tblPr>
        <w:tblStyle w:val="RapportAPA"/>
        <w:tblW w:w="0" w:type="auto"/>
        <w:tblLook w:val="04A0" w:firstRow="1" w:lastRow="0" w:firstColumn="1" w:lastColumn="0" w:noHBand="0" w:noVBand="1"/>
      </w:tblPr>
      <w:tblGrid>
        <w:gridCol w:w="9026"/>
      </w:tblGrid>
      <w:tr w:rsidR="00E72846" w:rsidRPr="003D66DB" w14:paraId="2EFB2DD3" w14:textId="77777777" w:rsidTr="00353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6DFACFE9" w14:textId="174C2C3F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import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numpy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as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</w:p>
          <w:p w14:paraId="4A0715C1" w14:textId="2EA5643B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import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matplotlib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pyplot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as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</w:p>
          <w:p w14:paraId="0CDA6D8D" w14:textId="0F4BE4A9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32A964EF" w14:textId="148EFFC2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def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lire_fichier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PATH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):</w:t>
            </w:r>
          </w:p>
          <w:p w14:paraId="2791ECD5" w14:textId="4191412A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List_temps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[]</w:t>
            </w:r>
          </w:p>
          <w:p w14:paraId="24377036" w14:textId="4C99606A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List_sig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[]</w:t>
            </w:r>
          </w:p>
          <w:p w14:paraId="7DD8905E" w14:textId="75A24048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file_s2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open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PATH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1CB363D1" w14:textId="06E2578C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L_lignes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file_s2.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readlines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()</w:t>
            </w:r>
          </w:p>
          <w:p w14:paraId="29091C79" w14:textId="39E36AB9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for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ligne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in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L_lignes[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2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:]:</w:t>
            </w:r>
          </w:p>
          <w:p w14:paraId="5D9615BD" w14:textId="66C77C2C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ligne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ligne.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strip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().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split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','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61CCCDF2" w14:textId="3363E966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ligne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[x.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replace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\n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''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for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x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in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ligne]</w:t>
            </w:r>
          </w:p>
          <w:p w14:paraId="0905B866" w14:textId="07868CC1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ligne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[x.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replace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'E'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'e'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for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x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in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ligne]</w:t>
            </w:r>
          </w:p>
          <w:p w14:paraId="3B7FE1B8" w14:textId="77777777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        List_temps.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append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(ligne[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]))</w:t>
            </w:r>
          </w:p>
          <w:p w14:paraId="76FBA069" w14:textId="286F6F80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List_sig.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append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float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proofErr w:type="spellStart"/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ligne</w:t>
            </w:r>
            <w:proofErr w:type="spellEnd"/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[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]))</w:t>
            </w:r>
          </w:p>
          <w:p w14:paraId="45C79AAC" w14:textId="0C965C9F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return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List_temps, List_sig</w:t>
            </w:r>
          </w:p>
          <w:p w14:paraId="15859673" w14:textId="77777777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def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write_file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PATH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List_temps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List_sig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):</w:t>
            </w:r>
          </w:p>
          <w:p w14:paraId="40E964B6" w14:textId="290B6E1E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with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open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PATH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'w'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as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file:</w:t>
            </w:r>
          </w:p>
          <w:p w14:paraId="54C97707" w14:textId="69CB0CAD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        file.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write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'Time;Signal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\n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4FE82A5F" w14:textId="77777777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for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t, s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in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zip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List_temps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List_sig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):</w:t>
            </w:r>
          </w:p>
          <w:p w14:paraId="18AE6EC2" w14:textId="664448B2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            file.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write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{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t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}\t{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s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}\n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60D7EC6F" w14:textId="1899D276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def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filtre_passe_bas_1er_ordre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List_temps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List_sig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tau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0.001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):</w:t>
            </w:r>
          </w:p>
          <w:p w14:paraId="60CF3D0F" w14:textId="23063B1C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"""Filtre passe-bas du 1er ordre</w:t>
            </w:r>
          </w:p>
          <w:p w14:paraId="3F14EBD7" w14:textId="77777777" w:rsidR="0077084E" w:rsidRPr="00E5659D" w:rsidRDefault="00E72846" w:rsidP="0077084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</w:t>
            </w:r>
            <w:r w:rsidR="0077084E"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Args:</w:t>
            </w:r>
          </w:p>
          <w:p w14:paraId="20A87871" w14:textId="7B3CB98E" w:rsidR="0077084E" w:rsidRPr="00E5659D" w:rsidRDefault="0077084E" w:rsidP="0077084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    </w:t>
            </w:r>
            <w:r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List_temps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(np.ndarray): Tableau des </w:t>
            </w:r>
            <w:r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temps</w:t>
            </w:r>
          </w:p>
          <w:p w14:paraId="7A2138A6" w14:textId="4C08B26D" w:rsidR="0077084E" w:rsidRPr="00E5659D" w:rsidRDefault="0077084E" w:rsidP="0077084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</w:t>
            </w:r>
            <w:r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List_sig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 (np.ndarray): Tableau </w:t>
            </w:r>
            <w:r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du signal a filtrer</w:t>
            </w:r>
          </w:p>
          <w:p w14:paraId="38F2C994" w14:textId="241721B2" w:rsidR="0077084E" w:rsidRPr="0077084E" w:rsidRDefault="0077084E" w:rsidP="0077084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77084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        tau (float, optional): Temps c</w:t>
            </w:r>
            <w:r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aractéristique du filtre</w:t>
            </w:r>
          </w:p>
          <w:p w14:paraId="552C0F9A" w14:textId="77777777" w:rsidR="0077084E" w:rsidRPr="00FD4303" w:rsidRDefault="0077084E" w:rsidP="0077084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77084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Returns:</w:t>
            </w:r>
          </w:p>
          <w:p w14:paraId="165F62CF" w14:textId="46CBB122" w:rsidR="0077084E" w:rsidRPr="00FD4303" w:rsidRDefault="0077084E" w:rsidP="0077084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       np.ndarray: Signal </w:t>
            </w:r>
            <w:proofErr w:type="spellStart"/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filtré</w:t>
            </w:r>
            <w:proofErr w:type="spellEnd"/>
          </w:p>
          <w:p w14:paraId="12C103E5" w14:textId="4EA583C9" w:rsidR="0077084E" w:rsidRPr="0077084E" w:rsidRDefault="0077084E" w:rsidP="0077084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   </w:t>
            </w:r>
            <w:r w:rsidRPr="0077084E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"""</w:t>
            </w:r>
          </w:p>
          <w:p w14:paraId="225FD554" w14:textId="645E6D33" w:rsidR="00E72846" w:rsidRPr="0077084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77084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sig_array </w:t>
            </w:r>
            <w:r w:rsidRPr="0077084E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77084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77084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77084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77084E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array</w:t>
            </w:r>
            <w:r w:rsidRPr="0077084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77084E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List_sig</w:t>
            </w:r>
            <w:r w:rsidRPr="0077084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5FBA769F" w14:textId="590EAD94" w:rsidR="00E72846" w:rsidRPr="0077084E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5187C870" w14:textId="7EF73A8A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77084E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Calculer l'intervalle de temps moyen (en secondes)</w:t>
            </w:r>
          </w:p>
          <w:p w14:paraId="5631E355" w14:textId="0CC9B5CF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dt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List_temps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[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-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]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-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List_temps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[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])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len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List_temps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-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55288062" w14:textId="2597D69E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  <w:p w14:paraId="0DD217C1" w14:textId="77777777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Calculer le coefficient du filtre 1er ordre</w:t>
            </w:r>
          </w:p>
          <w:p w14:paraId="478E64B7" w14:textId="77777777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alpha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dt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/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(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tau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+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dt)</w:t>
            </w:r>
          </w:p>
          <w:p w14:paraId="3CBA8989" w14:textId="205C6518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  <w:p w14:paraId="5B3B2A6E" w14:textId="77777777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6E7781"/>
                <w:kern w:val="0"/>
                <w:sz w:val="16"/>
                <w:szCs w:val="16"/>
                <w:lang w:eastAsia="fr-FR"/>
              </w:rPr>
              <w:t># Appliquer le filtre de manière causale : y[n] = alpha * x[n] + (1 - alpha) * y[n-1]</w:t>
            </w:r>
          </w:p>
          <w:p w14:paraId="07D799C0" w14:textId="77777777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filtered_sig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zeros_like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(sig_array)</w:t>
            </w:r>
          </w:p>
          <w:p w14:paraId="753221C7" w14:textId="77777777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    filtered_sig[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]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sig_array[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0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</w:t>
            </w:r>
          </w:p>
          <w:p w14:paraId="1F46D6FE" w14:textId="77777777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for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i</w:t>
            </w:r>
            <w:proofErr w:type="spellEnd"/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in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range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len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(sig_array)):</w:t>
            </w:r>
          </w:p>
          <w:p w14:paraId="09E37788" w14:textId="7BF29427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        filtered_sig[</w:t>
            </w:r>
            <w:proofErr w:type="spellStart"/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i</w:t>
            </w:r>
            <w:proofErr w:type="spellEnd"/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]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alpha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sig_array[</w:t>
            </w:r>
            <w:proofErr w:type="spellStart"/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i</w:t>
            </w:r>
            <w:proofErr w:type="spellEnd"/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]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+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(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-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alpha)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*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filtered_sig[</w:t>
            </w:r>
            <w:proofErr w:type="spellStart"/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i</w:t>
            </w:r>
            <w:proofErr w:type="spellEnd"/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-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</w:t>
            </w:r>
          </w:p>
          <w:p w14:paraId="766D3F65" w14:textId="77777777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return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filtered_sig</w:t>
            </w:r>
          </w:p>
          <w:p w14:paraId="463897A4" w14:textId="77777777" w:rsidR="00E72846" w:rsidRPr="00FD4303" w:rsidRDefault="00E72846" w:rsidP="0035347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090B0CAF" w14:textId="77777777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for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proofErr w:type="spellStart"/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i</w:t>
            </w:r>
            <w:proofErr w:type="spellEnd"/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in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range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len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(L_path_in)):</w:t>
            </w:r>
          </w:p>
          <w:p w14:paraId="07F25352" w14:textId="77777777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print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"Fichier :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{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L_path_in[</w:t>
            </w:r>
            <w:proofErr w:type="spellStart"/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i</w:t>
            </w:r>
            <w:proofErr w:type="spellEnd"/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}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 : ..."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767317AD" w14:textId="77777777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L_temps, sig_brut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lire_fichier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(L_path_in[</w:t>
            </w:r>
            <w:proofErr w:type="spellStart"/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i</w:t>
            </w:r>
            <w:proofErr w:type="spellEnd"/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])</w:t>
            </w:r>
          </w:p>
          <w:p w14:paraId="38602C1A" w14:textId="77777777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write_file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(L_path_out[</w:t>
            </w:r>
            <w:proofErr w:type="spellStart"/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i</w:t>
            </w:r>
            <w:proofErr w:type="spellEnd"/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], L_temps, 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filtre_passe_bas_1er_ordre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(sig_brut, L_temps))</w:t>
            </w:r>
          </w:p>
          <w:p w14:paraId="74E5CD20" w14:textId="1BDD0D4E" w:rsidR="00E72846" w:rsidRPr="00FD4303" w:rsidRDefault="00E72846" w:rsidP="004C5C88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print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"Fichier :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{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L_path_in[</w:t>
            </w:r>
            <w:proofErr w:type="spellStart"/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i</w:t>
            </w:r>
            <w:proofErr w:type="spellEnd"/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}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 xml:space="preserve"> : done"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</w:tc>
      </w:tr>
    </w:tbl>
    <w:p w14:paraId="6D95835A" w14:textId="5013B10B" w:rsidR="004C5C88" w:rsidRDefault="001A33CF" w:rsidP="00E72846">
      <w:pPr>
        <w:ind w:firstLine="0"/>
        <w:rPr>
          <w:rFonts w:asciiTheme="majorHAnsi" w:eastAsiaTheme="majorEastAsia" w:hAnsiTheme="majorHAnsi" w:cstheme="majorBidi"/>
          <w:b/>
          <w:bCs/>
          <w:lang w:val="en-GB"/>
        </w:rPr>
      </w:pPr>
      <w:r w:rsidRPr="00E5659D">
        <w:rPr>
          <w:rFonts w:asciiTheme="majorHAnsi" w:eastAsiaTheme="majorEastAsia" w:hAnsiTheme="majorHAnsi" w:cstheme="majorBidi"/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0C67EF6" wp14:editId="19D25C9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857625" cy="2893431"/>
            <wp:effectExtent l="0" t="0" r="0" b="2540"/>
            <wp:wrapNone/>
            <wp:docPr id="1995533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33683" name="Picture 19955336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893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8F7030" w14:textId="7F151208" w:rsidR="001A33CF" w:rsidRDefault="001A33CF" w:rsidP="00E72846">
      <w:pPr>
        <w:ind w:firstLine="0"/>
        <w:rPr>
          <w:rFonts w:asciiTheme="majorHAnsi" w:eastAsiaTheme="majorEastAsia" w:hAnsiTheme="majorHAnsi" w:cstheme="majorBidi"/>
          <w:b/>
          <w:bCs/>
          <w:lang w:val="en-GB"/>
        </w:rPr>
      </w:pPr>
    </w:p>
    <w:p w14:paraId="4EAEBBE3" w14:textId="77777777" w:rsidR="001A33CF" w:rsidRDefault="001A33CF" w:rsidP="00E72846">
      <w:pPr>
        <w:ind w:firstLine="0"/>
        <w:rPr>
          <w:rFonts w:asciiTheme="majorHAnsi" w:eastAsiaTheme="majorEastAsia" w:hAnsiTheme="majorHAnsi" w:cstheme="majorBidi"/>
          <w:b/>
          <w:bCs/>
          <w:lang w:val="en-GB"/>
        </w:rPr>
      </w:pPr>
    </w:p>
    <w:p w14:paraId="4EEF96CF" w14:textId="77777777" w:rsidR="001A33CF" w:rsidRDefault="001A33CF" w:rsidP="00E72846">
      <w:pPr>
        <w:ind w:firstLine="0"/>
        <w:rPr>
          <w:rFonts w:asciiTheme="majorHAnsi" w:eastAsiaTheme="majorEastAsia" w:hAnsiTheme="majorHAnsi" w:cstheme="majorBidi"/>
          <w:b/>
          <w:bCs/>
          <w:lang w:val="en-GB"/>
        </w:rPr>
      </w:pPr>
    </w:p>
    <w:p w14:paraId="24AFC2BB" w14:textId="77777777" w:rsidR="001A33CF" w:rsidRDefault="001A33CF" w:rsidP="00E72846">
      <w:pPr>
        <w:ind w:firstLine="0"/>
        <w:rPr>
          <w:rFonts w:asciiTheme="majorHAnsi" w:eastAsiaTheme="majorEastAsia" w:hAnsiTheme="majorHAnsi" w:cstheme="majorBidi"/>
          <w:b/>
          <w:bCs/>
          <w:lang w:val="en-GB"/>
        </w:rPr>
      </w:pPr>
    </w:p>
    <w:p w14:paraId="0D3D4D20" w14:textId="77777777" w:rsidR="001A33CF" w:rsidRDefault="001A33CF" w:rsidP="00E72846">
      <w:pPr>
        <w:ind w:firstLine="0"/>
        <w:rPr>
          <w:rFonts w:asciiTheme="majorHAnsi" w:eastAsiaTheme="majorEastAsia" w:hAnsiTheme="majorHAnsi" w:cstheme="majorBidi"/>
          <w:b/>
          <w:bCs/>
          <w:lang w:val="en-GB"/>
        </w:rPr>
      </w:pPr>
    </w:p>
    <w:p w14:paraId="3EA695F6" w14:textId="77777777" w:rsidR="001A33CF" w:rsidRDefault="001A33CF" w:rsidP="00E72846">
      <w:pPr>
        <w:ind w:firstLine="0"/>
        <w:rPr>
          <w:rFonts w:asciiTheme="majorHAnsi" w:eastAsiaTheme="majorEastAsia" w:hAnsiTheme="majorHAnsi" w:cstheme="majorBidi"/>
          <w:b/>
          <w:bCs/>
          <w:lang w:val="en-GB"/>
        </w:rPr>
      </w:pPr>
    </w:p>
    <w:p w14:paraId="3E8DF7D3" w14:textId="77777777" w:rsidR="001A33CF" w:rsidRDefault="001A33CF" w:rsidP="00E72846">
      <w:pPr>
        <w:ind w:firstLine="0"/>
        <w:rPr>
          <w:rFonts w:asciiTheme="majorHAnsi" w:eastAsiaTheme="majorEastAsia" w:hAnsiTheme="majorHAnsi" w:cstheme="majorBidi"/>
          <w:b/>
          <w:bCs/>
          <w:lang w:val="en-GB"/>
        </w:rPr>
      </w:pPr>
    </w:p>
    <w:p w14:paraId="0B36DF49" w14:textId="77777777" w:rsidR="001A33CF" w:rsidRPr="00FD4303" w:rsidRDefault="001A33CF" w:rsidP="00E72846">
      <w:pPr>
        <w:ind w:firstLine="0"/>
        <w:rPr>
          <w:rFonts w:asciiTheme="majorHAnsi" w:eastAsiaTheme="majorEastAsia" w:hAnsiTheme="majorHAnsi" w:cstheme="majorBidi"/>
          <w:b/>
          <w:bCs/>
          <w:lang w:val="en-GB"/>
        </w:rPr>
      </w:pPr>
    </w:p>
    <w:p w14:paraId="19E15D17" w14:textId="25A87D67" w:rsidR="001A33CF" w:rsidRPr="001A33CF" w:rsidRDefault="00E72846" w:rsidP="001A33CF">
      <w:pPr>
        <w:pStyle w:val="Heading2"/>
      </w:pPr>
      <w:bookmarkStart w:id="27" w:name="_Toc223005111"/>
      <w:r w:rsidRPr="00E5659D">
        <w:t xml:space="preserve">II.II. </w:t>
      </w:r>
      <w:r w:rsidR="00FB7314" w:rsidRPr="00E5659D">
        <w:t>Amplitude</w:t>
      </w:r>
      <w:r w:rsidRPr="00E5659D">
        <w:t xml:space="preserve"> d’un signal périodique</w:t>
      </w:r>
      <w:bookmarkEnd w:id="27"/>
    </w:p>
    <w:tbl>
      <w:tblPr>
        <w:tblStyle w:val="RapportAPA"/>
        <w:tblW w:w="0" w:type="auto"/>
        <w:tblLook w:val="04A0" w:firstRow="1" w:lastRow="0" w:firstColumn="1" w:lastColumn="0" w:noHBand="0" w:noVBand="1"/>
      </w:tblPr>
      <w:tblGrid>
        <w:gridCol w:w="9026"/>
      </w:tblGrid>
      <w:tr w:rsidR="00E72846" w:rsidRPr="003D66DB" w14:paraId="5F760CF9" w14:textId="77777777" w:rsidTr="00353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0B483A78" w14:textId="6639BCFA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import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numpy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as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np</w:t>
            </w:r>
          </w:p>
          <w:p w14:paraId="6CF7C4F7" w14:textId="77777777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import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matplotlib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.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pyplot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as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plt</w:t>
            </w:r>
          </w:p>
          <w:p w14:paraId="784C1A7C" w14:textId="77777777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1AA0F079" w14:textId="488915DD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def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write_file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PATH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List_temps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List_sig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):</w:t>
            </w:r>
          </w:p>
          <w:p w14:paraId="2B361B50" w14:textId="6B5C0BC0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with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open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PATH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'w'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)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as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file:</w:t>
            </w:r>
          </w:p>
          <w:p w14:paraId="55C29F3B" w14:textId="42C48EF4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        file.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write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'Time;Signal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\n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26638C1A" w14:textId="754666CC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   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for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t, s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in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zip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List_temps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, 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List_sig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):</w:t>
            </w:r>
          </w:p>
          <w:p w14:paraId="540289FA" w14:textId="34C82C1F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            file.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write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{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t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}\t{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s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}\n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"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00740F12" w14:textId="47E1F1D1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  <w:p w14:paraId="7F72D172" w14:textId="6F3C64EB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def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get_amplitude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PATH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):</w:t>
            </w:r>
          </w:p>
          <w:p w14:paraId="72D9ED2F" w14:textId="0BF5433C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List_temps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[]</w:t>
            </w:r>
          </w:p>
          <w:p w14:paraId="2D6D29AC" w14:textId="46262F79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List_sig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[]</w:t>
            </w:r>
          </w:p>
          <w:p w14:paraId="4FE4803A" w14:textId="05DB34BE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file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open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val="en-GB" w:eastAsia="fr-FR"/>
              </w:rPr>
              <w:t>PATH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)</w:t>
            </w:r>
          </w:p>
          <w:p w14:paraId="0C181B9F" w14:textId="77777777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</w:p>
          <w:p w14:paraId="13E8617B" w14:textId="79C2E2AC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L_lignes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file.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readlines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()</w:t>
            </w:r>
          </w:p>
          <w:p w14:paraId="54F0606F" w14:textId="6B0CE26F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for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ligne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in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L_lignes[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: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70000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]:</w:t>
            </w:r>
          </w:p>
          <w:p w14:paraId="24B0575F" w14:textId="0689DCB4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ligne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ligne.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strip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().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split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\t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)</w:t>
            </w:r>
          </w:p>
          <w:p w14:paraId="1C149136" w14:textId="2F9BDA5E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ligne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[x.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replace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\n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E5659D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''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for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x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in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ligne]</w:t>
            </w:r>
          </w:p>
          <w:p w14:paraId="5C1372D9" w14:textId="745235BD" w:rsidR="00E72846" w:rsidRPr="003D66DB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3D66DB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ligne </w:t>
            </w:r>
            <w:r w:rsidRPr="003D66DB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3D66DB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[x.</w:t>
            </w:r>
            <w:r w:rsidRPr="003D66DB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replace</w:t>
            </w:r>
            <w:r w:rsidRPr="003D66DB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3D66DB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','</w:t>
            </w:r>
            <w:r w:rsidRPr="003D66DB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, </w:t>
            </w:r>
            <w:r w:rsidRPr="003D66DB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eastAsia="fr-FR"/>
              </w:rPr>
              <w:t>'.'</w:t>
            </w:r>
            <w:r w:rsidRPr="003D66DB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) </w:t>
            </w:r>
            <w:r w:rsidRPr="003D66DB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for</w:t>
            </w:r>
            <w:r w:rsidRPr="003D66DB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x </w:t>
            </w:r>
            <w:r w:rsidRPr="003D66DB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in</w:t>
            </w:r>
            <w:r w:rsidRPr="003D66DB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ligne]</w:t>
            </w:r>
          </w:p>
          <w:p w14:paraId="7129CB71" w14:textId="0E36E3AE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3D66DB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    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List_temps.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append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(ligne[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0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]))</w:t>
            </w:r>
          </w:p>
          <w:p w14:paraId="6B6E9B5E" w14:textId="067FB4D9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        List_sig.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append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float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(ligne[</w:t>
            </w:r>
            <w:r w:rsidRPr="00E5659D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eastAsia="fr-FR"/>
              </w:rPr>
              <w:t>1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]))</w:t>
            </w:r>
          </w:p>
          <w:p w14:paraId="0D4B65F4" w14:textId="77777777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</w:p>
          <w:p w14:paraId="2092FE69" w14:textId="77777777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amplitude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=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max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(List_sig)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-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min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(List_sig)</w:t>
            </w:r>
          </w:p>
          <w:p w14:paraId="4236C189" w14:textId="77777777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return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amplitude</w:t>
            </w:r>
          </w:p>
          <w:p w14:paraId="26C0B1A2" w14:textId="77777777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</w:p>
          <w:p w14:paraId="1E52AA32" w14:textId="77777777" w:rsidR="00E72846" w:rsidRPr="00E5659D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</w:pP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for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i </w:t>
            </w:r>
            <w:r w:rsidRPr="00E5659D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eastAsia="fr-FR"/>
              </w:rPr>
              <w:t>in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 </w:t>
            </w:r>
            <w:r w:rsidRPr="00E5659D">
              <w:rPr>
                <w:rFonts w:ascii="Consolas" w:eastAsia="Times New Roman" w:hAnsi="Consolas" w:cs="Times New Roman"/>
                <w:color w:val="953800"/>
                <w:kern w:val="0"/>
                <w:sz w:val="16"/>
                <w:szCs w:val="16"/>
                <w:lang w:eastAsia="fr-FR"/>
              </w:rPr>
              <w:t>range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</w:t>
            </w:r>
            <w:r w:rsidRPr="00E5659D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eastAsia="fr-FR"/>
              </w:rPr>
              <w:t>len</w:t>
            </w: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>(L_path)):</w:t>
            </w:r>
          </w:p>
          <w:p w14:paraId="64580A0B" w14:textId="77777777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E5659D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amp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=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get_amplitude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(L_path[</w:t>
            </w:r>
            <w:proofErr w:type="spellStart"/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i</w:t>
            </w:r>
            <w:proofErr w:type="spellEnd"/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])</w:t>
            </w:r>
          </w:p>
          <w:p w14:paraId="20862595" w14:textId="77777777" w:rsidR="00E72846" w:rsidRPr="00FD4303" w:rsidRDefault="00E72846" w:rsidP="00E72846">
            <w:pPr>
              <w:shd w:val="clear" w:color="auto" w:fill="FFFFFF"/>
              <w:spacing w:line="25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    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write_file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(</w:t>
            </w:r>
            <w:r w:rsidRPr="00FD4303">
              <w:rPr>
                <w:rFonts w:ascii="Consolas" w:eastAsia="Times New Roman" w:hAnsi="Consolas" w:cs="Times New Roman"/>
                <w:color w:val="0A3069"/>
                <w:kern w:val="0"/>
                <w:sz w:val="16"/>
                <w:szCs w:val="16"/>
                <w:lang w:val="en-GB" w:eastAsia="fr-FR"/>
              </w:rPr>
              <w:t>'Python/Code/amplitudes.csv'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, L_labels[:i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+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], [</w:t>
            </w:r>
            <w:r w:rsidRPr="00FD4303">
              <w:rPr>
                <w:rFonts w:ascii="Consolas" w:eastAsia="Times New Roman" w:hAnsi="Consolas" w:cs="Times New Roman"/>
                <w:color w:val="8250DF"/>
                <w:kern w:val="0"/>
                <w:sz w:val="16"/>
                <w:szCs w:val="16"/>
                <w:lang w:val="en-GB" w:eastAsia="fr-FR"/>
              </w:rPr>
              <w:t>get_amplitude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(p)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for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p 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in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 xml:space="preserve"> L_path[:i</w:t>
            </w:r>
            <w:r w:rsidRPr="00FD4303">
              <w:rPr>
                <w:rFonts w:ascii="Consolas" w:eastAsia="Times New Roman" w:hAnsi="Consolas" w:cs="Times New Roman"/>
                <w:color w:val="CF222E"/>
                <w:kern w:val="0"/>
                <w:sz w:val="16"/>
                <w:szCs w:val="16"/>
                <w:lang w:val="en-GB" w:eastAsia="fr-FR"/>
              </w:rPr>
              <w:t>+</w:t>
            </w:r>
            <w:r w:rsidRPr="00FD4303">
              <w:rPr>
                <w:rFonts w:ascii="Consolas" w:eastAsia="Times New Roman" w:hAnsi="Consolas" w:cs="Times New Roman"/>
                <w:color w:val="0550AE"/>
                <w:kern w:val="0"/>
                <w:sz w:val="16"/>
                <w:szCs w:val="16"/>
                <w:lang w:val="en-GB" w:eastAsia="fr-FR"/>
              </w:rPr>
              <w:t>1</w:t>
            </w:r>
            <w:r w:rsidRPr="00FD4303"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  <w:t>]])</w:t>
            </w:r>
          </w:p>
          <w:p w14:paraId="4A19EBC0" w14:textId="77777777" w:rsidR="00E72846" w:rsidRPr="00FD4303" w:rsidRDefault="00E72846" w:rsidP="0035347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1F2328"/>
                <w:kern w:val="0"/>
                <w:sz w:val="16"/>
                <w:szCs w:val="16"/>
                <w:lang w:val="en-GB" w:eastAsia="fr-FR"/>
              </w:rPr>
            </w:pPr>
          </w:p>
        </w:tc>
      </w:tr>
      <w:bookmarkEnd w:id="25"/>
    </w:tbl>
    <w:p w14:paraId="17382C76" w14:textId="304083BF" w:rsidR="00E72846" w:rsidRPr="003D66DB" w:rsidRDefault="00E72846" w:rsidP="00E72846">
      <w:pPr>
        <w:ind w:firstLine="0"/>
        <w:rPr>
          <w:rFonts w:asciiTheme="majorHAnsi" w:eastAsiaTheme="majorEastAsia" w:hAnsiTheme="majorHAnsi" w:cstheme="majorBidi"/>
          <w:b/>
          <w:bCs/>
          <w:lang w:val="en-GB"/>
        </w:rPr>
      </w:pPr>
    </w:p>
    <w:p w14:paraId="55FA26BD" w14:textId="5691A2F1" w:rsidR="00CF0052" w:rsidRPr="00CF0052" w:rsidRDefault="00CF0052" w:rsidP="00A4643A">
      <w:pPr>
        <w:pStyle w:val="Heading1"/>
        <w:numPr>
          <w:ilvl w:val="0"/>
          <w:numId w:val="16"/>
        </w:numPr>
      </w:pPr>
      <w:bookmarkStart w:id="28" w:name="_Toc223005112"/>
      <w:r>
        <w:lastRenderedPageBreak/>
        <w:t>Données et valeurs numériques</w:t>
      </w:r>
      <w:bookmarkEnd w:id="28"/>
    </w:p>
    <w:tbl>
      <w:tblPr>
        <w:tblStyle w:val="RapportAPA"/>
        <w:tblW w:w="0" w:type="auto"/>
        <w:tblLook w:val="0420" w:firstRow="1" w:lastRow="0" w:firstColumn="0" w:lastColumn="0" w:noHBand="0" w:noVBand="1"/>
      </w:tblPr>
      <w:tblGrid>
        <w:gridCol w:w="1419"/>
        <w:gridCol w:w="1344"/>
        <w:gridCol w:w="1190"/>
        <w:gridCol w:w="5073"/>
      </w:tblGrid>
      <w:tr w:rsidR="00CF0052" w:rsidRPr="009546D3" w14:paraId="4DA69269" w14:textId="77777777" w:rsidTr="009428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9" w:type="dxa"/>
          </w:tcPr>
          <w:p w14:paraId="78ACF51A" w14:textId="77777777" w:rsidR="00CF0052" w:rsidRPr="009546D3" w:rsidRDefault="00CF0052" w:rsidP="00942809">
            <w:pPr>
              <w:spacing w:line="360" w:lineRule="auto"/>
              <w:jc w:val="both"/>
              <w:rPr>
                <w:b/>
                <w:bCs/>
              </w:rPr>
            </w:pPr>
            <w:r w:rsidRPr="009546D3">
              <w:rPr>
                <w:rFonts w:asciiTheme="minorHAnsi" w:hAnsiTheme="minorHAnsi"/>
                <w:b/>
                <w:bCs/>
              </w:rPr>
              <w:t>Notations</w:t>
            </w:r>
          </w:p>
        </w:tc>
        <w:tc>
          <w:tcPr>
            <w:tcW w:w="1344" w:type="dxa"/>
          </w:tcPr>
          <w:p w14:paraId="1E43DB7C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hAnsi="Cambria Math"/>
                <w:b/>
                <w:bCs/>
              </w:rPr>
            </w:pPr>
            <w:r w:rsidRPr="008274CF">
              <w:rPr>
                <w:rFonts w:ascii="Cambria Math" w:hAnsi="Cambria Math"/>
                <w:b/>
                <w:bCs/>
              </w:rPr>
              <w:t>Valeur</w:t>
            </w:r>
          </w:p>
        </w:tc>
        <w:tc>
          <w:tcPr>
            <w:tcW w:w="1190" w:type="dxa"/>
          </w:tcPr>
          <w:p w14:paraId="2C47F366" w14:textId="77777777" w:rsidR="00CF0052" w:rsidRPr="009546D3" w:rsidRDefault="00CF0052" w:rsidP="00942809">
            <w:pPr>
              <w:spacing w:line="360" w:lineRule="auto"/>
              <w:jc w:val="both"/>
              <w:rPr>
                <w:b/>
                <w:bCs/>
              </w:rPr>
            </w:pPr>
            <w:r w:rsidRPr="009546D3">
              <w:rPr>
                <w:b/>
                <w:bCs/>
              </w:rPr>
              <w:t>Unité</w:t>
            </w:r>
          </w:p>
        </w:tc>
        <w:tc>
          <w:tcPr>
            <w:tcW w:w="5073" w:type="dxa"/>
          </w:tcPr>
          <w:p w14:paraId="5F51513E" w14:textId="77777777" w:rsidR="00CF0052" w:rsidRPr="009546D3" w:rsidRDefault="00CF0052" w:rsidP="00942809">
            <w:pPr>
              <w:spacing w:line="360" w:lineRule="auto"/>
              <w:jc w:val="both"/>
              <w:rPr>
                <w:b/>
                <w:bCs/>
              </w:rPr>
            </w:pPr>
            <w:r w:rsidRPr="009546D3">
              <w:rPr>
                <w:b/>
                <w:bCs/>
              </w:rPr>
              <w:t>Description</w:t>
            </w:r>
          </w:p>
        </w:tc>
      </w:tr>
      <w:tr w:rsidR="00CF0052" w:rsidRPr="009546D3" w14:paraId="731E7CCA" w14:textId="77777777" w:rsidTr="00942809">
        <w:tc>
          <w:tcPr>
            <w:tcW w:w="1419" w:type="dxa"/>
          </w:tcPr>
          <w:p w14:paraId="0A4BACA6" w14:textId="77777777" w:rsidR="00CF0052" w:rsidRPr="009546D3" w:rsidRDefault="00000000" w:rsidP="00942809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142B225E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4π.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-7</m:t>
                    </m:r>
                  </m:sup>
                </m:sSup>
              </m:oMath>
            </m:oMathPara>
          </w:p>
        </w:tc>
        <w:tc>
          <w:tcPr>
            <w:tcW w:w="1190" w:type="dxa"/>
          </w:tcPr>
          <w:p w14:paraId="55D21D41" w14:textId="77777777" w:rsidR="00CF0052" w:rsidRPr="009546D3" w:rsidRDefault="00CF0052" w:rsidP="00942809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H.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5073" w:type="dxa"/>
          </w:tcPr>
          <w:p w14:paraId="78B92DC9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Perméabilité magnétique du vide</w:t>
            </w:r>
          </w:p>
        </w:tc>
      </w:tr>
      <w:tr w:rsidR="00CF0052" w:rsidRPr="009546D3" w14:paraId="3289C950" w14:textId="77777777" w:rsidTr="00942809">
        <w:tc>
          <w:tcPr>
            <w:tcW w:w="1419" w:type="dxa"/>
          </w:tcPr>
          <w:p w14:paraId="73A64C7D" w14:textId="77777777" w:rsidR="00CF0052" w:rsidRPr="009546D3" w:rsidRDefault="00000000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eastAsia="SimSun" w:hAnsi="Cambria Math" w:cs="Times New Roman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4DD14208" w14:textId="45A121EF" w:rsidR="00CF0052" w:rsidRPr="008274CF" w:rsidRDefault="00CF0052" w:rsidP="00942809">
            <w:pPr>
              <w:spacing w:line="360" w:lineRule="auto"/>
              <w:jc w:val="both"/>
              <w:rPr>
                <w:rFonts w:ascii="Cambria Math" w:eastAsia="SimSun" w:hAnsi="Cambria Math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3,5</m:t>
              </m:r>
            </m:oMath>
            <w:r w:rsidR="003D66DB">
              <w:rPr>
                <w:rFonts w:ascii="Cambria Math" w:eastAsia="SimSun" w:hAnsi="Cambria Math" w:cs="Times New Roman"/>
              </w:rPr>
              <w:t xml:space="preserve"> (ODG)</w:t>
            </w:r>
          </w:p>
        </w:tc>
        <w:tc>
          <w:tcPr>
            <w:tcW w:w="1190" w:type="dxa"/>
          </w:tcPr>
          <w:p w14:paraId="6FDF1906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w:r w:rsidRPr="009546D3">
              <w:rPr>
                <w:rFonts w:ascii="Times New Roman" w:eastAsia="SimSun" w:hAnsi="Times New Roman" w:cs="Times New Roman"/>
              </w:rPr>
              <w:t>-</w:t>
            </w:r>
          </w:p>
        </w:tc>
        <w:tc>
          <w:tcPr>
            <w:tcW w:w="5073" w:type="dxa"/>
          </w:tcPr>
          <w:p w14:paraId="5CCFFF80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Perméabilité relative de l’Alnico 5</w:t>
            </w:r>
          </w:p>
        </w:tc>
      </w:tr>
      <w:tr w:rsidR="00CF0052" w:rsidRPr="009546D3" w14:paraId="5AD74CE2" w14:textId="77777777" w:rsidTr="00942809">
        <w:tc>
          <w:tcPr>
            <w:tcW w:w="1419" w:type="dxa"/>
          </w:tcPr>
          <w:p w14:paraId="6AFCC68B" w14:textId="77777777" w:rsidR="00CF0052" w:rsidRPr="009546D3" w:rsidRDefault="00CF0052" w:rsidP="00942809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e(t)</m:t>
                </m:r>
              </m:oMath>
            </m:oMathPara>
          </w:p>
        </w:tc>
        <w:tc>
          <w:tcPr>
            <w:tcW w:w="1344" w:type="dxa"/>
          </w:tcPr>
          <w:p w14:paraId="7E59C372" w14:textId="77777777" w:rsidR="00CF0052" w:rsidRPr="008274CF" w:rsidRDefault="00CF0052" w:rsidP="00942809">
            <w:pPr>
              <w:spacing w:line="360" w:lineRule="auto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</w:rPr>
              <w:t>-</w:t>
            </w:r>
          </w:p>
        </w:tc>
        <w:tc>
          <w:tcPr>
            <w:tcW w:w="1190" w:type="dxa"/>
          </w:tcPr>
          <w:p w14:paraId="54ABDD7B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V</m:t>
                </m:r>
              </m:oMath>
            </m:oMathPara>
          </w:p>
        </w:tc>
        <w:tc>
          <w:tcPr>
            <w:tcW w:w="5073" w:type="dxa"/>
          </w:tcPr>
          <w:p w14:paraId="605C9544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 xml:space="preserve">Force électromotrice (f.e.m.) induite dans le micro </w:t>
            </w:r>
          </w:p>
        </w:tc>
      </w:tr>
      <w:tr w:rsidR="00CF0052" w:rsidRPr="009546D3" w14:paraId="37C5A60E" w14:textId="77777777" w:rsidTr="00942809">
        <w:tc>
          <w:tcPr>
            <w:tcW w:w="1419" w:type="dxa"/>
          </w:tcPr>
          <w:p w14:paraId="10AD6B9F" w14:textId="77777777" w:rsidR="00CF0052" w:rsidRPr="009546D3" w:rsidRDefault="00CF0052" w:rsidP="00942809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u(t)</m:t>
                </m:r>
              </m:oMath>
            </m:oMathPara>
          </w:p>
        </w:tc>
        <w:tc>
          <w:tcPr>
            <w:tcW w:w="1344" w:type="dxa"/>
          </w:tcPr>
          <w:p w14:paraId="68066D5B" w14:textId="77777777" w:rsidR="00CF0052" w:rsidRPr="008274CF" w:rsidRDefault="00CF0052" w:rsidP="00942809">
            <w:pPr>
              <w:spacing w:line="360" w:lineRule="auto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</w:rPr>
              <w:t>-</w:t>
            </w:r>
          </w:p>
        </w:tc>
        <w:tc>
          <w:tcPr>
            <w:tcW w:w="1190" w:type="dxa"/>
          </w:tcPr>
          <w:p w14:paraId="599E178B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V</m:t>
                </m:r>
              </m:oMath>
            </m:oMathPara>
          </w:p>
        </w:tc>
        <w:tc>
          <w:tcPr>
            <w:tcW w:w="5073" w:type="dxa"/>
          </w:tcPr>
          <w:p w14:paraId="20FA2762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Tension en sortie du micro chargé</w:t>
            </w:r>
          </w:p>
        </w:tc>
      </w:tr>
      <w:tr w:rsidR="00CF0052" w:rsidRPr="009546D3" w14:paraId="3902CFA8" w14:textId="77777777" w:rsidTr="00942809">
        <w:tc>
          <w:tcPr>
            <w:tcW w:w="1419" w:type="dxa"/>
          </w:tcPr>
          <w:p w14:paraId="34803D8E" w14:textId="77777777" w:rsidR="00CF0052" w:rsidRPr="009546D3" w:rsidRDefault="00000000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GBF</m:t>
                    </m:r>
                  </m:sub>
                </m:sSub>
                <m:r>
                  <w:rPr>
                    <w:rFonts w:ascii="Cambria Math" w:hAnsi="Cambria Math"/>
                  </w:rPr>
                  <m:t>(t)</m:t>
                </m:r>
              </m:oMath>
            </m:oMathPara>
          </w:p>
        </w:tc>
        <w:tc>
          <w:tcPr>
            <w:tcW w:w="1344" w:type="dxa"/>
          </w:tcPr>
          <w:p w14:paraId="36C63B97" w14:textId="77777777" w:rsidR="00CF0052" w:rsidRPr="008274CF" w:rsidRDefault="00CF0052" w:rsidP="00942809">
            <w:pPr>
              <w:spacing w:line="360" w:lineRule="auto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</w:rPr>
              <w:t>-</w:t>
            </w:r>
          </w:p>
        </w:tc>
        <w:tc>
          <w:tcPr>
            <w:tcW w:w="1190" w:type="dxa"/>
          </w:tcPr>
          <w:p w14:paraId="6DE8E2E0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V</m:t>
                </m:r>
              </m:oMath>
            </m:oMathPara>
          </w:p>
        </w:tc>
        <w:tc>
          <w:tcPr>
            <w:tcW w:w="5073" w:type="dxa"/>
          </w:tcPr>
          <w:p w14:paraId="1A548F1B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Tension délivré par le générateur de fonction</w:t>
            </w:r>
          </w:p>
        </w:tc>
      </w:tr>
      <w:tr w:rsidR="00CF0052" w:rsidRPr="009546D3" w14:paraId="32FD11FD" w14:textId="77777777" w:rsidTr="00942809">
        <w:tc>
          <w:tcPr>
            <w:tcW w:w="1419" w:type="dxa"/>
          </w:tcPr>
          <w:p w14:paraId="3BE5397F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H(p)</m:t>
                </m:r>
              </m:oMath>
            </m:oMathPara>
          </w:p>
        </w:tc>
        <w:tc>
          <w:tcPr>
            <w:tcW w:w="1344" w:type="dxa"/>
          </w:tcPr>
          <w:p w14:paraId="63DB9254" w14:textId="77777777" w:rsidR="00CF0052" w:rsidRPr="008274CF" w:rsidRDefault="00CF0052" w:rsidP="00942809">
            <w:pPr>
              <w:spacing w:line="360" w:lineRule="auto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</w:rPr>
              <w:t>-</w:t>
            </w:r>
          </w:p>
        </w:tc>
        <w:tc>
          <w:tcPr>
            <w:tcW w:w="1190" w:type="dxa"/>
          </w:tcPr>
          <w:p w14:paraId="79898E82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w:r w:rsidRPr="009546D3">
              <w:rPr>
                <w:rFonts w:ascii="Times New Roman" w:eastAsia="SimSun" w:hAnsi="Times New Roman" w:cs="Times New Roman"/>
              </w:rPr>
              <w:t>-</w:t>
            </w:r>
          </w:p>
        </w:tc>
        <w:tc>
          <w:tcPr>
            <w:tcW w:w="5073" w:type="dxa"/>
          </w:tcPr>
          <w:p w14:paraId="2D2D03F1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Fonction de transfert du circuit de filtrage</w:t>
            </w:r>
          </w:p>
        </w:tc>
      </w:tr>
      <w:tr w:rsidR="00CF0052" w:rsidRPr="003D66DB" w14:paraId="27584318" w14:textId="77777777" w:rsidTr="00942809">
        <w:tc>
          <w:tcPr>
            <w:tcW w:w="1419" w:type="dxa"/>
          </w:tcPr>
          <w:p w14:paraId="31A7DDCB" w14:textId="77777777" w:rsidR="00CF0052" w:rsidRPr="009546D3" w:rsidRDefault="00000000" w:rsidP="00942809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0FF48825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5,26.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190" w:type="dxa"/>
          </w:tcPr>
          <w:p w14:paraId="3317AD4A" w14:textId="77777777" w:rsidR="00CF0052" w:rsidRPr="009546D3" w:rsidRDefault="00CF0052" w:rsidP="00942809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5073" w:type="dxa"/>
          </w:tcPr>
          <w:p w14:paraId="2E5FAC0D" w14:textId="77777777" w:rsidR="00CF0052" w:rsidRPr="00550208" w:rsidRDefault="00CF0052" w:rsidP="00942809">
            <w:pPr>
              <w:spacing w:line="360" w:lineRule="auto"/>
              <w:jc w:val="both"/>
              <w:rPr>
                <w:lang w:val="it-IT"/>
              </w:rPr>
            </w:pPr>
            <w:r w:rsidRPr="00550208">
              <w:rPr>
                <w:lang w:val="it-IT"/>
              </w:rPr>
              <w:t>Resistance interne du micro SingleCoil</w:t>
            </w:r>
          </w:p>
        </w:tc>
      </w:tr>
      <w:tr w:rsidR="00CF0052" w:rsidRPr="009546D3" w14:paraId="5E22F69C" w14:textId="77777777" w:rsidTr="00942809">
        <w:tc>
          <w:tcPr>
            <w:tcW w:w="1419" w:type="dxa"/>
          </w:tcPr>
          <w:p w14:paraId="0012B76E" w14:textId="77777777" w:rsidR="00CF0052" w:rsidRPr="009546D3" w:rsidRDefault="00000000" w:rsidP="00942809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6913A3EA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2,43</m:t>
                </m:r>
              </m:oMath>
            </m:oMathPara>
          </w:p>
        </w:tc>
        <w:tc>
          <w:tcPr>
            <w:tcW w:w="1190" w:type="dxa"/>
          </w:tcPr>
          <w:p w14:paraId="3184479D" w14:textId="77777777" w:rsidR="00CF0052" w:rsidRPr="009546D3" w:rsidRDefault="00CF0052" w:rsidP="00942809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5073" w:type="dxa"/>
          </w:tcPr>
          <w:p w14:paraId="3ABC1FF6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Inductance du micro SingleCoil</w:t>
            </w:r>
          </w:p>
        </w:tc>
      </w:tr>
      <w:tr w:rsidR="00CF0052" w:rsidRPr="009546D3" w14:paraId="139C6275" w14:textId="77777777" w:rsidTr="00942809">
        <w:tc>
          <w:tcPr>
            <w:tcW w:w="1419" w:type="dxa"/>
          </w:tcPr>
          <w:p w14:paraId="7E5B9B21" w14:textId="77777777" w:rsidR="00CF0052" w:rsidRPr="009546D3" w:rsidRDefault="00000000" w:rsidP="00942809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1B5B46BD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360.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-12</m:t>
                    </m:r>
                  </m:sup>
                </m:sSup>
              </m:oMath>
            </m:oMathPara>
          </w:p>
        </w:tc>
        <w:tc>
          <w:tcPr>
            <w:tcW w:w="1190" w:type="dxa"/>
          </w:tcPr>
          <w:p w14:paraId="17B57CFB" w14:textId="77777777" w:rsidR="00CF0052" w:rsidRPr="009546D3" w:rsidRDefault="00CF0052" w:rsidP="00942809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5073" w:type="dxa"/>
          </w:tcPr>
          <w:p w14:paraId="28886521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Capacité interne du micro SingleCoil</w:t>
            </w:r>
          </w:p>
        </w:tc>
      </w:tr>
      <w:tr w:rsidR="00CF0052" w:rsidRPr="009546D3" w14:paraId="7EA9A017" w14:textId="77777777" w:rsidTr="00942809">
        <w:tc>
          <w:tcPr>
            <w:tcW w:w="1419" w:type="dxa"/>
          </w:tcPr>
          <w:p w14:paraId="7179D035" w14:textId="77777777" w:rsidR="00CF0052" w:rsidRPr="009546D3" w:rsidRDefault="00000000" w:rsidP="00942809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693579D0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500.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190" w:type="dxa"/>
          </w:tcPr>
          <w:p w14:paraId="438F0471" w14:textId="77777777" w:rsidR="00CF0052" w:rsidRPr="009546D3" w:rsidRDefault="00CF0052" w:rsidP="00942809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5073" w:type="dxa"/>
          </w:tcPr>
          <w:p w14:paraId="60AA41C2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Resistance des pertes par courant de Foucault</w:t>
            </w:r>
          </w:p>
        </w:tc>
      </w:tr>
      <w:tr w:rsidR="00CF0052" w:rsidRPr="009546D3" w14:paraId="074364B4" w14:textId="77777777" w:rsidTr="00942809">
        <w:tc>
          <w:tcPr>
            <w:tcW w:w="1419" w:type="dxa"/>
          </w:tcPr>
          <w:p w14:paraId="4C6F92C8" w14:textId="77777777" w:rsidR="00CF0052" w:rsidRPr="009546D3" w:rsidRDefault="00000000" w:rsidP="00942809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(ω)</m:t>
                </m:r>
              </m:oMath>
            </m:oMathPara>
          </w:p>
        </w:tc>
        <w:tc>
          <w:tcPr>
            <w:tcW w:w="1344" w:type="dxa"/>
          </w:tcPr>
          <w:p w14:paraId="6F5EE961" w14:textId="77777777" w:rsidR="00CF0052" w:rsidRPr="008274CF" w:rsidRDefault="00CF0052" w:rsidP="00942809">
            <w:pPr>
              <w:spacing w:line="360" w:lineRule="auto"/>
              <w:rPr>
                <w:rFonts w:ascii="Cambria Math" w:hAnsi="Cambria Math"/>
              </w:rPr>
            </w:pPr>
            <w:r w:rsidRPr="008274CF">
              <w:rPr>
                <w:rFonts w:ascii="Cambria Math" w:hAnsi="Cambria Math"/>
              </w:rPr>
              <w:t>-</w:t>
            </w:r>
          </w:p>
        </w:tc>
        <w:tc>
          <w:tcPr>
            <w:tcW w:w="1190" w:type="dxa"/>
          </w:tcPr>
          <w:p w14:paraId="272C2F91" w14:textId="77777777" w:rsidR="00CF0052" w:rsidRPr="009546D3" w:rsidRDefault="00CF0052" w:rsidP="00942809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5073" w:type="dxa"/>
          </w:tcPr>
          <w:p w14:paraId="652994EE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Impédance complexe du micro SingleCoil</w:t>
            </w:r>
          </w:p>
        </w:tc>
      </w:tr>
      <w:tr w:rsidR="00CF0052" w:rsidRPr="009546D3" w14:paraId="60797DD4" w14:textId="77777777" w:rsidTr="00942809">
        <w:tc>
          <w:tcPr>
            <w:tcW w:w="1419" w:type="dxa"/>
          </w:tcPr>
          <w:p w14:paraId="3F7AF2A1" w14:textId="77777777" w:rsidR="00CF0052" w:rsidRPr="009546D3" w:rsidRDefault="00000000" w:rsidP="00942809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e>
                  <m:sub>
                    <m:r>
                      <w:rPr>
                        <w:rFonts w:ascii="Cambria Math" w:hAnsi="Cambria Math"/>
                      </w:rPr>
                      <m:t>Hp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6ABAEEE4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4,52.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190" w:type="dxa"/>
          </w:tcPr>
          <w:p w14:paraId="206B89F4" w14:textId="77777777" w:rsidR="00CF0052" w:rsidRPr="009546D3" w:rsidRDefault="00CF0052" w:rsidP="00942809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5073" w:type="dxa"/>
          </w:tcPr>
          <w:p w14:paraId="58982969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Resistance interne du micro Humbucker parallèle</w:t>
            </w:r>
          </w:p>
        </w:tc>
      </w:tr>
      <w:tr w:rsidR="00CF0052" w:rsidRPr="009546D3" w14:paraId="3699CEBF" w14:textId="77777777" w:rsidTr="00942809">
        <w:tc>
          <w:tcPr>
            <w:tcW w:w="1419" w:type="dxa"/>
          </w:tcPr>
          <w:p w14:paraId="2FDD224E" w14:textId="77777777" w:rsidR="00CF0052" w:rsidRPr="009546D3" w:rsidRDefault="00000000" w:rsidP="00942809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Hp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5179E094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1,77</m:t>
                </m:r>
              </m:oMath>
            </m:oMathPara>
          </w:p>
        </w:tc>
        <w:tc>
          <w:tcPr>
            <w:tcW w:w="1190" w:type="dxa"/>
          </w:tcPr>
          <w:p w14:paraId="4BA96A3A" w14:textId="77777777" w:rsidR="00CF0052" w:rsidRPr="009546D3" w:rsidRDefault="00CF0052" w:rsidP="00942809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5073" w:type="dxa"/>
          </w:tcPr>
          <w:p w14:paraId="3D5D1274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Inductance du micro Humbucker parallèle</w:t>
            </w:r>
          </w:p>
        </w:tc>
      </w:tr>
      <w:tr w:rsidR="00CF0052" w:rsidRPr="009546D3" w14:paraId="3973266E" w14:textId="77777777" w:rsidTr="00942809">
        <w:tc>
          <w:tcPr>
            <w:tcW w:w="1419" w:type="dxa"/>
          </w:tcPr>
          <w:p w14:paraId="459D50B9" w14:textId="77777777" w:rsidR="00CF0052" w:rsidRPr="009546D3" w:rsidRDefault="00000000" w:rsidP="00942809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Hp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3F2EB328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50.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-12</m:t>
                    </m:r>
                  </m:sup>
                </m:sSup>
              </m:oMath>
            </m:oMathPara>
          </w:p>
        </w:tc>
        <w:tc>
          <w:tcPr>
            <w:tcW w:w="1190" w:type="dxa"/>
          </w:tcPr>
          <w:p w14:paraId="7D9BD939" w14:textId="77777777" w:rsidR="00CF0052" w:rsidRPr="009546D3" w:rsidRDefault="00CF0052" w:rsidP="00942809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5073" w:type="dxa"/>
          </w:tcPr>
          <w:p w14:paraId="5EE95BC9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Capacité interne du micro Humbucker parallèle</w:t>
            </w:r>
          </w:p>
        </w:tc>
      </w:tr>
      <w:tr w:rsidR="00CF0052" w:rsidRPr="009546D3" w14:paraId="1D226D82" w14:textId="77777777" w:rsidTr="00942809">
        <w:tc>
          <w:tcPr>
            <w:tcW w:w="1419" w:type="dxa"/>
          </w:tcPr>
          <w:p w14:paraId="11961FD5" w14:textId="77777777" w:rsidR="00CF0052" w:rsidRPr="009546D3" w:rsidRDefault="00000000" w:rsidP="00942809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e>
                  <m:sub>
                    <m:r>
                      <w:rPr>
                        <w:rFonts w:ascii="Cambria Math" w:hAnsi="Cambria Math"/>
                      </w:rPr>
                      <m:t>Hp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474FE800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351.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190" w:type="dxa"/>
          </w:tcPr>
          <w:p w14:paraId="5F8415A0" w14:textId="77777777" w:rsidR="00CF0052" w:rsidRPr="009546D3" w:rsidRDefault="00CF0052" w:rsidP="00942809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5073" w:type="dxa"/>
          </w:tcPr>
          <w:p w14:paraId="693E7BDB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Resistance des pertes par courant de Foucault</w:t>
            </w:r>
          </w:p>
        </w:tc>
      </w:tr>
      <w:tr w:rsidR="00CF0052" w:rsidRPr="009546D3" w14:paraId="05BD3295" w14:textId="77777777" w:rsidTr="00942809">
        <w:tc>
          <w:tcPr>
            <w:tcW w:w="1419" w:type="dxa"/>
          </w:tcPr>
          <w:p w14:paraId="4CCFCBBF" w14:textId="77777777" w:rsidR="00CF0052" w:rsidRPr="009546D3" w:rsidRDefault="00000000" w:rsidP="00942809">
            <w:pPr>
              <w:spacing w:line="360" w:lineRule="auto"/>
              <w:jc w:val="both"/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Hp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(ω)</m:t>
                </m:r>
              </m:oMath>
            </m:oMathPara>
          </w:p>
        </w:tc>
        <w:tc>
          <w:tcPr>
            <w:tcW w:w="1344" w:type="dxa"/>
          </w:tcPr>
          <w:p w14:paraId="5AC84F14" w14:textId="77777777" w:rsidR="00CF0052" w:rsidRPr="008274CF" w:rsidRDefault="00CF0052" w:rsidP="00942809">
            <w:pPr>
              <w:spacing w:line="360" w:lineRule="auto"/>
              <w:rPr>
                <w:rFonts w:ascii="Cambria Math" w:hAnsi="Cambria Math"/>
                <w:sz w:val="22"/>
                <w:szCs w:val="22"/>
              </w:rPr>
            </w:pPr>
            <w:r w:rsidRPr="008274CF">
              <w:rPr>
                <w:rFonts w:ascii="Cambria Math" w:hAnsi="Cambria Math"/>
                <w:sz w:val="22"/>
                <w:szCs w:val="22"/>
              </w:rPr>
              <w:t>-</w:t>
            </w:r>
          </w:p>
        </w:tc>
        <w:tc>
          <w:tcPr>
            <w:tcW w:w="1190" w:type="dxa"/>
          </w:tcPr>
          <w:p w14:paraId="518E934C" w14:textId="77777777" w:rsidR="00CF0052" w:rsidRPr="009546D3" w:rsidRDefault="00CF0052" w:rsidP="00942809">
            <w:pPr>
              <w:spacing w:line="360" w:lineRule="auto"/>
              <w:jc w:val="both"/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Ω</m:t>
                </m:r>
              </m:oMath>
            </m:oMathPara>
          </w:p>
        </w:tc>
        <w:tc>
          <w:tcPr>
            <w:tcW w:w="5073" w:type="dxa"/>
          </w:tcPr>
          <w:p w14:paraId="65B5AD10" w14:textId="77777777" w:rsidR="00CF0052" w:rsidRPr="009546D3" w:rsidRDefault="00CF0052" w:rsidP="00942809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9546D3">
              <w:rPr>
                <w:sz w:val="22"/>
                <w:szCs w:val="22"/>
              </w:rPr>
              <w:t>Impédance complexe du micro Humbucker parallèle</w:t>
            </w:r>
          </w:p>
        </w:tc>
      </w:tr>
      <w:tr w:rsidR="00CF0052" w:rsidRPr="009546D3" w14:paraId="0E3ED93E" w14:textId="77777777" w:rsidTr="00942809">
        <w:tc>
          <w:tcPr>
            <w:tcW w:w="1419" w:type="dxa"/>
          </w:tcPr>
          <w:p w14:paraId="464A2398" w14:textId="77777777" w:rsidR="00CF0052" w:rsidRPr="009546D3" w:rsidRDefault="00000000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e>
                  <m:sub>
                    <m:r>
                      <w:rPr>
                        <w:rFonts w:ascii="Cambria Math" w:hAnsi="Cambria Math"/>
                      </w:rPr>
                      <m:t>Hs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2544512B" w14:textId="77777777" w:rsidR="00CF0052" w:rsidRPr="008274CF" w:rsidRDefault="00CF0052" w:rsidP="00942809">
            <w:pPr>
              <w:spacing w:line="360" w:lineRule="auto"/>
              <w:rPr>
                <w:rFonts w:ascii="Cambria Math" w:hAnsi="Cambria Math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15,10.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190" w:type="dxa"/>
          </w:tcPr>
          <w:p w14:paraId="48EA9505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5073" w:type="dxa"/>
          </w:tcPr>
          <w:p w14:paraId="6A63B5B5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Resistance interne du micro Humbucker série</w:t>
            </w:r>
          </w:p>
        </w:tc>
      </w:tr>
      <w:tr w:rsidR="00CF0052" w:rsidRPr="009546D3" w14:paraId="35273875" w14:textId="77777777" w:rsidTr="00942809">
        <w:tc>
          <w:tcPr>
            <w:tcW w:w="1419" w:type="dxa"/>
          </w:tcPr>
          <w:p w14:paraId="1C20D600" w14:textId="77777777" w:rsidR="00CF0052" w:rsidRPr="009546D3" w:rsidRDefault="00000000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Hs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32BE7380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hAnsi="Cambria Math"/>
              </w:rPr>
            </w:pPr>
            <w:r w:rsidRPr="008274CF">
              <w:rPr>
                <w:rFonts w:ascii="Cambria Math" w:hAnsi="Cambria Math"/>
              </w:rPr>
              <w:t>4,71</w:t>
            </w:r>
          </w:p>
        </w:tc>
        <w:tc>
          <w:tcPr>
            <w:tcW w:w="1190" w:type="dxa"/>
          </w:tcPr>
          <w:p w14:paraId="4F61C380" w14:textId="77777777" w:rsidR="00CF0052" w:rsidRPr="009546D3" w:rsidRDefault="00CF0052" w:rsidP="00942809">
            <w:pPr>
              <w:spacing w:line="360" w:lineRule="auto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5073" w:type="dxa"/>
          </w:tcPr>
          <w:p w14:paraId="7495E2B5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Inductance du micro Humbucker série</w:t>
            </w:r>
          </w:p>
        </w:tc>
      </w:tr>
      <w:tr w:rsidR="00CF0052" w:rsidRPr="009546D3" w14:paraId="59690601" w14:textId="77777777" w:rsidTr="00942809">
        <w:tc>
          <w:tcPr>
            <w:tcW w:w="1419" w:type="dxa"/>
          </w:tcPr>
          <w:p w14:paraId="3CADC056" w14:textId="77777777" w:rsidR="00CF0052" w:rsidRPr="009546D3" w:rsidRDefault="00000000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Hs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70B8894B" w14:textId="77777777" w:rsidR="00CF0052" w:rsidRPr="008274CF" w:rsidRDefault="00CF0052" w:rsidP="00942809">
            <w:pPr>
              <w:spacing w:line="360" w:lineRule="auto"/>
              <w:rPr>
                <w:rFonts w:ascii="Cambria Math" w:eastAsia="SimSun" w:hAnsi="Cambria Math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110.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-12</m:t>
                    </m:r>
                  </m:sup>
                </m:sSup>
              </m:oMath>
            </m:oMathPara>
          </w:p>
        </w:tc>
        <w:tc>
          <w:tcPr>
            <w:tcW w:w="1190" w:type="dxa"/>
          </w:tcPr>
          <w:p w14:paraId="7277EB38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5073" w:type="dxa"/>
          </w:tcPr>
          <w:p w14:paraId="7D87AF9D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Capacité interne du micro Humbucker série</w:t>
            </w:r>
          </w:p>
        </w:tc>
      </w:tr>
      <w:tr w:rsidR="00CF0052" w:rsidRPr="009546D3" w14:paraId="502A521B" w14:textId="77777777" w:rsidTr="00942809">
        <w:tc>
          <w:tcPr>
            <w:tcW w:w="1419" w:type="dxa"/>
          </w:tcPr>
          <w:p w14:paraId="2D184AD4" w14:textId="77777777" w:rsidR="00CF0052" w:rsidRPr="009546D3" w:rsidRDefault="00000000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e>
                  <m:sub>
                    <m:r>
                      <w:rPr>
                        <w:rFonts w:ascii="Cambria Math" w:hAnsi="Cambria Math"/>
                      </w:rPr>
                      <m:t>Hs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17FB612A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eastAsia="SimSun" w:hAnsi="Cambria Math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1,07.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1190" w:type="dxa"/>
          </w:tcPr>
          <w:p w14:paraId="21CB39F0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5073" w:type="dxa"/>
          </w:tcPr>
          <w:p w14:paraId="0C7A7013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Resistance des pertes par courant de Foucault</w:t>
            </w:r>
          </w:p>
        </w:tc>
      </w:tr>
      <w:tr w:rsidR="00CF0052" w:rsidRPr="009546D3" w14:paraId="4B0559F8" w14:textId="77777777" w:rsidTr="00942809">
        <w:tc>
          <w:tcPr>
            <w:tcW w:w="1419" w:type="dxa"/>
          </w:tcPr>
          <w:p w14:paraId="029CC169" w14:textId="77777777" w:rsidR="00CF0052" w:rsidRPr="009546D3" w:rsidRDefault="00000000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Hs</m:t>
                    </m:r>
                  </m:sub>
                </m:sSub>
                <m:r>
                  <w:rPr>
                    <w:rFonts w:ascii="Cambria Math" w:hAnsi="Cambria Math"/>
                  </w:rPr>
                  <m:t>(ω)</m:t>
                </m:r>
              </m:oMath>
            </m:oMathPara>
          </w:p>
        </w:tc>
        <w:tc>
          <w:tcPr>
            <w:tcW w:w="1344" w:type="dxa"/>
          </w:tcPr>
          <w:p w14:paraId="52B48653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</w:rPr>
              <w:t>-</w:t>
            </w:r>
          </w:p>
        </w:tc>
        <w:tc>
          <w:tcPr>
            <w:tcW w:w="1190" w:type="dxa"/>
          </w:tcPr>
          <w:p w14:paraId="72920C4C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5073" w:type="dxa"/>
          </w:tcPr>
          <w:p w14:paraId="67EEB0E6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Impédance complexe du micro Humbucker série</w:t>
            </w:r>
          </w:p>
        </w:tc>
      </w:tr>
      <w:tr w:rsidR="00CF0052" w:rsidRPr="009546D3" w14:paraId="07EB64D3" w14:textId="77777777" w:rsidTr="00942809">
        <w:tc>
          <w:tcPr>
            <w:tcW w:w="1419" w:type="dxa"/>
          </w:tcPr>
          <w:p w14:paraId="275966F2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z(x, t)</m:t>
                </m:r>
              </m:oMath>
            </m:oMathPara>
          </w:p>
        </w:tc>
        <w:tc>
          <w:tcPr>
            <w:tcW w:w="1344" w:type="dxa"/>
          </w:tcPr>
          <w:p w14:paraId="2BCF2250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</w:rPr>
              <w:t>-</w:t>
            </w:r>
          </w:p>
        </w:tc>
        <w:tc>
          <w:tcPr>
            <w:tcW w:w="1190" w:type="dxa"/>
          </w:tcPr>
          <w:p w14:paraId="44642D15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m</m:t>
                </m:r>
              </m:oMath>
            </m:oMathPara>
          </w:p>
        </w:tc>
        <w:tc>
          <w:tcPr>
            <w:tcW w:w="5073" w:type="dxa"/>
          </w:tcPr>
          <w:p w14:paraId="5222462F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Déplacement vertical de la corde</w:t>
            </w:r>
          </w:p>
        </w:tc>
      </w:tr>
      <w:tr w:rsidR="00CF0052" w:rsidRPr="009546D3" w14:paraId="5FA00646" w14:textId="77777777" w:rsidTr="00942809">
        <w:tc>
          <w:tcPr>
            <w:tcW w:w="1419" w:type="dxa"/>
          </w:tcPr>
          <w:p w14:paraId="6C87ADC5" w14:textId="77777777" w:rsidR="00CF0052" w:rsidRPr="009546D3" w:rsidRDefault="00000000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eastAsia="SimSun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2C224478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</w:rPr>
              <w:t>0,004</w:t>
            </w:r>
          </w:p>
        </w:tc>
        <w:tc>
          <w:tcPr>
            <w:tcW w:w="1190" w:type="dxa"/>
          </w:tcPr>
          <w:p w14:paraId="39A98AA2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m</m:t>
                </m:r>
              </m:oMath>
            </m:oMathPara>
          </w:p>
        </w:tc>
        <w:tc>
          <w:tcPr>
            <w:tcW w:w="5073" w:type="dxa"/>
          </w:tcPr>
          <w:p w14:paraId="383836ED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Distance corde micro au repos</w:t>
            </w:r>
          </w:p>
        </w:tc>
      </w:tr>
      <w:tr w:rsidR="00CF0052" w:rsidRPr="009546D3" w14:paraId="15BC8349" w14:textId="77777777" w:rsidTr="00942809">
        <w:tc>
          <w:tcPr>
            <w:tcW w:w="1419" w:type="dxa"/>
          </w:tcPr>
          <w:p w14:paraId="191DA604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L</m:t>
                </m:r>
              </m:oMath>
            </m:oMathPara>
          </w:p>
        </w:tc>
        <w:tc>
          <w:tcPr>
            <w:tcW w:w="1344" w:type="dxa"/>
          </w:tcPr>
          <w:p w14:paraId="2176A13A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</w:rPr>
              <w:t>0,85</w:t>
            </w:r>
          </w:p>
        </w:tc>
        <w:tc>
          <w:tcPr>
            <w:tcW w:w="1190" w:type="dxa"/>
          </w:tcPr>
          <w:p w14:paraId="5F13E345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m</m:t>
                </m:r>
              </m:oMath>
            </m:oMathPara>
          </w:p>
        </w:tc>
        <w:tc>
          <w:tcPr>
            <w:tcW w:w="5073" w:type="dxa"/>
          </w:tcPr>
          <w:p w14:paraId="1902A68F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Longueur de la corde vibrante</w:t>
            </w:r>
          </w:p>
        </w:tc>
      </w:tr>
      <w:tr w:rsidR="00CF0052" w:rsidRPr="009546D3" w14:paraId="16241EC7" w14:textId="77777777" w:rsidTr="00942809">
        <w:tc>
          <w:tcPr>
            <w:tcW w:w="1419" w:type="dxa"/>
          </w:tcPr>
          <w:p w14:paraId="7C0537FF" w14:textId="77777777" w:rsidR="00CF0052" w:rsidRPr="009546D3" w:rsidRDefault="00000000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="SimSun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6F421F7B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</w:rPr>
              <w:t>0,</w:t>
            </w:r>
            <w:r>
              <w:rPr>
                <w:rFonts w:ascii="Cambria Math" w:eastAsia="SimSun" w:hAnsi="Cambria Math" w:cs="Times New Roman"/>
              </w:rPr>
              <w:t>300</w:t>
            </w:r>
          </w:p>
        </w:tc>
        <w:tc>
          <w:tcPr>
            <w:tcW w:w="1190" w:type="dxa"/>
          </w:tcPr>
          <w:p w14:paraId="56BE969C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m</m:t>
                </m:r>
              </m:oMath>
            </m:oMathPara>
          </w:p>
        </w:tc>
        <w:tc>
          <w:tcPr>
            <w:tcW w:w="5073" w:type="dxa"/>
          </w:tcPr>
          <w:p w14:paraId="68A4D249" w14:textId="77777777" w:rsidR="00CF0052" w:rsidRPr="009546D3" w:rsidRDefault="00CF0052" w:rsidP="00942809">
            <w:pPr>
              <w:spacing w:line="360" w:lineRule="auto"/>
            </w:pPr>
            <w:r w:rsidRPr="009546D3">
              <w:t>Position de l’origine de la perturbation</w:t>
            </w:r>
          </w:p>
        </w:tc>
      </w:tr>
      <w:tr w:rsidR="00CF0052" w:rsidRPr="009546D3" w14:paraId="61372A78" w14:textId="77777777" w:rsidTr="00942809">
        <w:tc>
          <w:tcPr>
            <w:tcW w:w="1419" w:type="dxa"/>
          </w:tcPr>
          <w:p w14:paraId="02BD6D1F" w14:textId="77777777" w:rsidR="00CF0052" w:rsidRPr="009546D3" w:rsidRDefault="00000000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eastAsia="SimSun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380FF3E9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</w:rPr>
              <w:t>0,00</w:t>
            </w:r>
            <w:r>
              <w:rPr>
                <w:rFonts w:ascii="Cambria Math" w:eastAsia="SimSun" w:hAnsi="Cambria Math" w:cs="Times New Roman"/>
              </w:rPr>
              <w:t>1</w:t>
            </w:r>
          </w:p>
        </w:tc>
        <w:tc>
          <w:tcPr>
            <w:tcW w:w="1190" w:type="dxa"/>
          </w:tcPr>
          <w:p w14:paraId="570D0D95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m</m:t>
                </m:r>
              </m:oMath>
            </m:oMathPara>
          </w:p>
        </w:tc>
        <w:tc>
          <w:tcPr>
            <w:tcW w:w="5073" w:type="dxa"/>
          </w:tcPr>
          <w:p w14:paraId="2ACEF91A" w14:textId="77777777" w:rsidR="00CF0052" w:rsidRPr="009546D3" w:rsidRDefault="00CF0052" w:rsidP="00942809">
            <w:pPr>
              <w:spacing w:line="360" w:lineRule="auto"/>
            </w:pPr>
            <w:r w:rsidRPr="009546D3">
              <w:t>Amplitude initiale de la perturbation</w:t>
            </w:r>
          </w:p>
        </w:tc>
      </w:tr>
      <w:tr w:rsidR="00CF0052" w:rsidRPr="009546D3" w14:paraId="6E299BB6" w14:textId="77777777" w:rsidTr="00942809">
        <w:tc>
          <w:tcPr>
            <w:tcW w:w="1419" w:type="dxa"/>
          </w:tcPr>
          <w:p w14:paraId="1C651723" w14:textId="77777777" w:rsidR="00CF0052" w:rsidRPr="009546D3" w:rsidRDefault="00000000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SimSun" w:hAnsi="Cambria Math" w:cs="Times New Roman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6D354F83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</w:rPr>
              <w:t>-</w:t>
            </w:r>
          </w:p>
        </w:tc>
        <w:tc>
          <w:tcPr>
            <w:tcW w:w="1190" w:type="dxa"/>
          </w:tcPr>
          <w:p w14:paraId="31383E77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m</m:t>
                </m:r>
              </m:oMath>
            </m:oMathPara>
          </w:p>
        </w:tc>
        <w:tc>
          <w:tcPr>
            <w:tcW w:w="5073" w:type="dxa"/>
          </w:tcPr>
          <w:p w14:paraId="55C12808" w14:textId="77777777" w:rsidR="00CF0052" w:rsidRPr="009546D3" w:rsidRDefault="00CF0052" w:rsidP="00942809">
            <w:pPr>
              <w:spacing w:line="360" w:lineRule="auto"/>
            </w:pPr>
            <w:r w:rsidRPr="009546D3">
              <w:t xml:space="preserve">Amplitude de l’harmonique de rang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</w:tr>
      <w:tr w:rsidR="00CF0052" w:rsidRPr="009546D3" w14:paraId="4C5B8C55" w14:textId="77777777" w:rsidTr="00942809">
        <w:tc>
          <w:tcPr>
            <w:tcW w:w="1419" w:type="dxa"/>
          </w:tcPr>
          <w:p w14:paraId="4D478908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F</m:t>
                </m:r>
              </m:oMath>
            </m:oMathPara>
          </w:p>
        </w:tc>
        <w:tc>
          <w:tcPr>
            <w:tcW w:w="1344" w:type="dxa"/>
          </w:tcPr>
          <w:p w14:paraId="4C60D1BF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eastAsia="SimSun" w:hAnsi="Cambria Math" w:cs="Times New Roman"/>
              </w:rPr>
            </w:pPr>
            <w:r>
              <w:rPr>
                <w:rFonts w:ascii="Cambria Math" w:eastAsia="SimSun" w:hAnsi="Cambria Math" w:cs="Times New Roman"/>
              </w:rPr>
              <w:t>80</w:t>
            </w:r>
          </w:p>
        </w:tc>
        <w:tc>
          <w:tcPr>
            <w:tcW w:w="1190" w:type="dxa"/>
          </w:tcPr>
          <w:p w14:paraId="395B5E0F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Hz</m:t>
                </m:r>
              </m:oMath>
            </m:oMathPara>
          </w:p>
        </w:tc>
        <w:tc>
          <w:tcPr>
            <w:tcW w:w="5073" w:type="dxa"/>
          </w:tcPr>
          <w:p w14:paraId="01343ED8" w14:textId="77777777" w:rsidR="00CF0052" w:rsidRPr="009546D3" w:rsidRDefault="00CF0052" w:rsidP="00942809">
            <w:pPr>
              <w:spacing w:line="360" w:lineRule="auto"/>
            </w:pPr>
            <w:r w:rsidRPr="009546D3">
              <w:t>Fréquence fondamentale de vibration de la corde</w:t>
            </w:r>
          </w:p>
        </w:tc>
      </w:tr>
      <w:tr w:rsidR="00CF0052" w:rsidRPr="009546D3" w14:paraId="1B312E9D" w14:textId="77777777" w:rsidTr="00942809">
        <w:tc>
          <w:tcPr>
            <w:tcW w:w="1419" w:type="dxa"/>
          </w:tcPr>
          <w:p w14:paraId="6F2364A1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m</m:t>
                </m:r>
              </m:oMath>
            </m:oMathPara>
          </w:p>
        </w:tc>
        <w:tc>
          <w:tcPr>
            <w:tcW w:w="1344" w:type="dxa"/>
          </w:tcPr>
          <w:p w14:paraId="3BD8724B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</w:rPr>
              <w:t>-</w:t>
            </w:r>
          </w:p>
        </w:tc>
        <w:tc>
          <w:tcPr>
            <w:tcW w:w="1190" w:type="dxa"/>
          </w:tcPr>
          <w:p w14:paraId="79A5802F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A.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5073" w:type="dxa"/>
          </w:tcPr>
          <w:p w14:paraId="5D337C37" w14:textId="77777777" w:rsidR="00CF0052" w:rsidRPr="009546D3" w:rsidRDefault="00CF0052" w:rsidP="00942809">
            <w:pPr>
              <w:spacing w:line="360" w:lineRule="auto"/>
            </w:pPr>
            <w:r w:rsidRPr="009546D3">
              <w:t>Moment dipolaire de la corde</w:t>
            </w:r>
          </w:p>
        </w:tc>
      </w:tr>
      <w:tr w:rsidR="00CF0052" w:rsidRPr="009546D3" w14:paraId="0469F906" w14:textId="77777777" w:rsidTr="00942809">
        <w:tc>
          <w:tcPr>
            <w:tcW w:w="1419" w:type="dxa"/>
          </w:tcPr>
          <w:p w14:paraId="48D5EE56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</w:rPr>
                  <w:lastRenderedPageBreak/>
                  <m:t>Φ(z, t)</m:t>
                </m:r>
              </m:oMath>
            </m:oMathPara>
          </w:p>
        </w:tc>
        <w:tc>
          <w:tcPr>
            <w:tcW w:w="1344" w:type="dxa"/>
          </w:tcPr>
          <w:p w14:paraId="52254703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</w:rPr>
              <w:t>-</w:t>
            </w:r>
          </w:p>
        </w:tc>
        <w:tc>
          <w:tcPr>
            <w:tcW w:w="1190" w:type="dxa"/>
          </w:tcPr>
          <w:p w14:paraId="7B221BE6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Wb</m:t>
                </m:r>
              </m:oMath>
            </m:oMathPara>
          </w:p>
        </w:tc>
        <w:tc>
          <w:tcPr>
            <w:tcW w:w="5073" w:type="dxa"/>
          </w:tcPr>
          <w:p w14:paraId="66953047" w14:textId="77777777" w:rsidR="00CF0052" w:rsidRPr="009546D3" w:rsidRDefault="00CF0052" w:rsidP="00942809">
            <w:pPr>
              <w:spacing w:line="360" w:lineRule="auto"/>
            </w:pPr>
            <w:r w:rsidRPr="009546D3">
              <w:t>Flux magnétique traversant la bobine</w:t>
            </w:r>
          </w:p>
        </w:tc>
      </w:tr>
      <w:tr w:rsidR="00CF0052" w:rsidRPr="009546D3" w14:paraId="4F0CEF85" w14:textId="77777777" w:rsidTr="00942809">
        <w:tc>
          <w:tcPr>
            <w:tcW w:w="1419" w:type="dxa"/>
          </w:tcPr>
          <w:p w14:paraId="70831DDD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χ</m:t>
                </m:r>
              </m:oMath>
            </m:oMathPara>
          </w:p>
        </w:tc>
        <w:tc>
          <w:tcPr>
            <w:tcW w:w="1344" w:type="dxa"/>
          </w:tcPr>
          <w:p w14:paraId="711D9A73" w14:textId="5B81A848" w:rsidR="00CF0052" w:rsidRPr="008274CF" w:rsidRDefault="00CF0052" w:rsidP="00942809">
            <w:pPr>
              <w:spacing w:line="360" w:lineRule="auto"/>
              <w:jc w:val="both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</w:rPr>
              <w:t>100</w:t>
            </w:r>
            <w:r w:rsidR="003D66DB">
              <w:rPr>
                <w:rFonts w:ascii="Cambria Math" w:eastAsia="SimSun" w:hAnsi="Cambria Math" w:cs="Times New Roman"/>
              </w:rPr>
              <w:t xml:space="preserve"> (ODG)</w:t>
            </w:r>
          </w:p>
        </w:tc>
        <w:tc>
          <w:tcPr>
            <w:tcW w:w="1190" w:type="dxa"/>
          </w:tcPr>
          <w:p w14:paraId="17BB0EAA" w14:textId="77777777" w:rsidR="00CF0052" w:rsidRPr="009546D3" w:rsidRDefault="00CF0052" w:rsidP="00942809">
            <w:pPr>
              <w:spacing w:line="360" w:lineRule="auto"/>
              <w:rPr>
                <w:rFonts w:ascii="Times New Roman" w:eastAsia="SimSun" w:hAnsi="Times New Roman" w:cs="Times New Roman"/>
              </w:rPr>
            </w:pPr>
            <w:r w:rsidRPr="009546D3">
              <w:rPr>
                <w:rFonts w:ascii="Times New Roman" w:eastAsia="SimSun" w:hAnsi="Times New Roman" w:cs="Times New Roman"/>
              </w:rPr>
              <w:t>-</w:t>
            </w:r>
          </w:p>
        </w:tc>
        <w:tc>
          <w:tcPr>
            <w:tcW w:w="5073" w:type="dxa"/>
          </w:tcPr>
          <w:p w14:paraId="7E2E3DFC" w14:textId="77777777" w:rsidR="00CF0052" w:rsidRPr="009546D3" w:rsidRDefault="00CF0052" w:rsidP="00942809">
            <w:pPr>
              <w:spacing w:line="360" w:lineRule="auto"/>
            </w:pPr>
            <w:r w:rsidRPr="009546D3">
              <w:t>Susceptibilité magnétique de la corde</w:t>
            </w:r>
          </w:p>
        </w:tc>
      </w:tr>
      <w:tr w:rsidR="00CF0052" w:rsidRPr="009546D3" w14:paraId="2B77CE4B" w14:textId="77777777" w:rsidTr="00942809">
        <w:tc>
          <w:tcPr>
            <w:tcW w:w="1419" w:type="dxa"/>
          </w:tcPr>
          <w:p w14:paraId="3E4DAEA3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V</m:t>
                </m:r>
              </m:oMath>
            </m:oMathPara>
          </w:p>
        </w:tc>
        <w:tc>
          <w:tcPr>
            <w:tcW w:w="1344" w:type="dxa"/>
          </w:tcPr>
          <w:p w14:paraId="45317D94" w14:textId="2D60AD40" w:rsidR="00CF0052" w:rsidRPr="003D66DB" w:rsidRDefault="00CF0052" w:rsidP="00942809">
            <w:pPr>
              <w:spacing w:line="360" w:lineRule="auto"/>
              <w:jc w:val="both"/>
              <w:rPr>
                <w:rFonts w:ascii="Cambria Math" w:eastAsia="SimSun" w:hAnsi="Cambria Math" w:cs="Times New Roman"/>
                <w:sz w:val="18"/>
                <w:szCs w:val="18"/>
              </w:rPr>
            </w:pPr>
            <m:oMath>
              <m:r>
                <w:rPr>
                  <w:rFonts w:ascii="Cambria Math" w:eastAsia="SimSun" w:hAnsi="Cambria Math" w:cs="Times New Roman"/>
                  <w:sz w:val="18"/>
                  <w:szCs w:val="18"/>
                </w:rPr>
                <m:t>1.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sz w:val="18"/>
                      <w:szCs w:val="18"/>
                    </w:rPr>
                    <m:t>-8</m:t>
                  </m:r>
                </m:sup>
              </m:sSup>
            </m:oMath>
            <w:r w:rsidR="003D66DB" w:rsidRPr="003D66DB">
              <w:rPr>
                <w:rFonts w:ascii="Cambria Math" w:eastAsia="SimSun" w:hAnsi="Cambria Math" w:cs="Times New Roman"/>
                <w:sz w:val="18"/>
                <w:szCs w:val="18"/>
              </w:rPr>
              <w:t xml:space="preserve"> (ODG)</w:t>
            </w:r>
          </w:p>
        </w:tc>
        <w:tc>
          <w:tcPr>
            <w:tcW w:w="1190" w:type="dxa"/>
          </w:tcPr>
          <w:p w14:paraId="16AB72DB" w14:textId="77777777" w:rsidR="00CF0052" w:rsidRPr="009546D3" w:rsidRDefault="00000000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5073" w:type="dxa"/>
          </w:tcPr>
          <w:p w14:paraId="4A61F81A" w14:textId="77777777" w:rsidR="00CF0052" w:rsidRPr="009546D3" w:rsidRDefault="00CF0052" w:rsidP="00942809">
            <w:pPr>
              <w:spacing w:line="360" w:lineRule="auto"/>
            </w:pPr>
            <w:r w:rsidRPr="009546D3">
              <w:t>Volume de la portion de la corde active</w:t>
            </w:r>
          </w:p>
        </w:tc>
      </w:tr>
      <w:tr w:rsidR="00CF0052" w:rsidRPr="009546D3" w14:paraId="0A1682D1" w14:textId="77777777" w:rsidTr="00942809">
        <w:tc>
          <w:tcPr>
            <w:tcW w:w="1419" w:type="dxa"/>
          </w:tcPr>
          <w:p w14:paraId="2E31ECB6" w14:textId="77777777" w:rsidR="00CF0052" w:rsidRPr="009546D3" w:rsidRDefault="00000000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SimSun" w:hAnsi="Cambria Math" w:cs="Times New Roman"/>
                      </w:rPr>
                      <m:t>m</m:t>
                    </m:r>
                  </m:sub>
                </m:sSub>
                <m:r>
                  <w:rPr>
                    <w:rFonts w:ascii="Cambria Math" w:eastAsia="SimSun" w:hAnsi="Cambria Math" w:cs="Times New Roman"/>
                  </w:rPr>
                  <m:t>(z)</m:t>
                </m:r>
              </m:oMath>
            </m:oMathPara>
          </w:p>
        </w:tc>
        <w:tc>
          <w:tcPr>
            <w:tcW w:w="1344" w:type="dxa"/>
          </w:tcPr>
          <w:p w14:paraId="4C52D74F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</w:rPr>
              <w:t>-</w:t>
            </w:r>
          </w:p>
        </w:tc>
        <w:tc>
          <w:tcPr>
            <w:tcW w:w="1190" w:type="dxa"/>
          </w:tcPr>
          <w:p w14:paraId="211ADFB2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T</m:t>
                </m:r>
              </m:oMath>
            </m:oMathPara>
          </w:p>
        </w:tc>
        <w:tc>
          <w:tcPr>
            <w:tcW w:w="5073" w:type="dxa"/>
          </w:tcPr>
          <w:p w14:paraId="1F047C05" w14:textId="77777777" w:rsidR="00CF0052" w:rsidRPr="009546D3" w:rsidRDefault="00CF0052" w:rsidP="00942809">
            <w:pPr>
              <w:spacing w:line="360" w:lineRule="auto"/>
            </w:pPr>
            <w:r w:rsidRPr="009546D3">
              <w:t>Champ magnétique statique des micros</w:t>
            </w:r>
          </w:p>
        </w:tc>
      </w:tr>
      <w:tr w:rsidR="00CF0052" w:rsidRPr="009546D3" w14:paraId="146B2A0B" w14:textId="77777777" w:rsidTr="00942809">
        <w:tc>
          <w:tcPr>
            <w:tcW w:w="1419" w:type="dxa"/>
          </w:tcPr>
          <w:p w14:paraId="1CA54BD8" w14:textId="77777777" w:rsidR="00CF0052" w:rsidRPr="009546D3" w:rsidRDefault="00000000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SimSun" w:hAnsi="Cambria Math" w:cs="Times New Roman"/>
                      </w:rPr>
                      <m:t>c</m:t>
                    </m:r>
                  </m:sub>
                </m:sSub>
                <m:r>
                  <w:rPr>
                    <w:rFonts w:ascii="Cambria Math" w:eastAsia="SimSun" w:hAnsi="Cambria Math" w:cs="Times New Roman"/>
                  </w:rPr>
                  <m:t>(z)</m:t>
                </m:r>
              </m:oMath>
            </m:oMathPara>
          </w:p>
        </w:tc>
        <w:tc>
          <w:tcPr>
            <w:tcW w:w="1344" w:type="dxa"/>
          </w:tcPr>
          <w:p w14:paraId="0C5B4EA0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</w:rPr>
              <w:t>-</w:t>
            </w:r>
          </w:p>
        </w:tc>
        <w:tc>
          <w:tcPr>
            <w:tcW w:w="1190" w:type="dxa"/>
          </w:tcPr>
          <w:p w14:paraId="25E40999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T</m:t>
                </m:r>
              </m:oMath>
            </m:oMathPara>
          </w:p>
        </w:tc>
        <w:tc>
          <w:tcPr>
            <w:tcW w:w="5073" w:type="dxa"/>
          </w:tcPr>
          <w:p w14:paraId="3850F246" w14:textId="77777777" w:rsidR="00CF0052" w:rsidRPr="009546D3" w:rsidRDefault="00CF0052" w:rsidP="00942809">
            <w:pPr>
              <w:spacing w:line="360" w:lineRule="auto"/>
            </w:pPr>
            <w:r w:rsidRPr="009546D3">
              <w:t>Champ magnétique induit par le moment dipolaire</w:t>
            </w:r>
          </w:p>
        </w:tc>
      </w:tr>
      <w:tr w:rsidR="00CF0052" w:rsidRPr="009546D3" w14:paraId="2CED72C7" w14:textId="77777777" w:rsidTr="00942809">
        <w:tc>
          <w:tcPr>
            <w:tcW w:w="1419" w:type="dxa"/>
          </w:tcPr>
          <w:p w14:paraId="6E38ADD4" w14:textId="77777777" w:rsidR="00CF0052" w:rsidRPr="009546D3" w:rsidRDefault="00000000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="SimSun" w:hAnsi="Cambria Math" w:cs="Times New Roman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0F7182F3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</w:rPr>
              <w:t>0,105</w:t>
            </w:r>
          </w:p>
        </w:tc>
        <w:tc>
          <w:tcPr>
            <w:tcW w:w="1190" w:type="dxa"/>
          </w:tcPr>
          <w:p w14:paraId="10B94B2B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m</m:t>
                </m:r>
              </m:oMath>
            </m:oMathPara>
          </w:p>
        </w:tc>
        <w:tc>
          <w:tcPr>
            <w:tcW w:w="5073" w:type="dxa"/>
          </w:tcPr>
          <w:p w14:paraId="2F856E83" w14:textId="77777777" w:rsidR="00CF0052" w:rsidRPr="009546D3" w:rsidRDefault="00CF0052" w:rsidP="00942809">
            <w:pPr>
              <w:spacing w:line="360" w:lineRule="auto"/>
            </w:pPr>
            <w:r w:rsidRPr="009546D3">
              <w:t>Position du micro SingleCoil</w:t>
            </w:r>
          </w:p>
        </w:tc>
      </w:tr>
      <w:tr w:rsidR="00CF0052" w:rsidRPr="009546D3" w14:paraId="727533E5" w14:textId="77777777" w:rsidTr="00942809">
        <w:tc>
          <w:tcPr>
            <w:tcW w:w="1419" w:type="dxa"/>
          </w:tcPr>
          <w:p w14:paraId="2C59184E" w14:textId="77777777" w:rsidR="00CF0052" w:rsidRPr="009546D3" w:rsidRDefault="00000000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</w:rPr>
                          <m:t>Hp</m:t>
                        </m:r>
                      </m:sub>
                    </m:sSub>
                  </m:e>
                  <m:sub>
                    <m:r>
                      <w:rPr>
                        <w:rFonts w:ascii="Cambria Math" w:eastAsia="SimSun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eastAsia="SimSun" w:hAnsi="Cambria Math" w:cs="Times New Roman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</w:rPr>
                          <m:t>Hp</m:t>
                        </m:r>
                      </m:sub>
                    </m:sSub>
                  </m:e>
                  <m:sub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71064445" w14:textId="77777777" w:rsidR="00CF0052" w:rsidRPr="008274CF" w:rsidRDefault="00CF0052" w:rsidP="00942809">
            <w:pPr>
              <w:spacing w:line="360" w:lineRule="auto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  <w:sz w:val="18"/>
                <w:szCs w:val="18"/>
              </w:rPr>
              <w:t>0,147 – 0,165</w:t>
            </w:r>
          </w:p>
        </w:tc>
        <w:tc>
          <w:tcPr>
            <w:tcW w:w="1190" w:type="dxa"/>
          </w:tcPr>
          <w:p w14:paraId="18760667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m</m:t>
                </m:r>
              </m:oMath>
            </m:oMathPara>
          </w:p>
        </w:tc>
        <w:tc>
          <w:tcPr>
            <w:tcW w:w="5073" w:type="dxa"/>
          </w:tcPr>
          <w:p w14:paraId="02E0504C" w14:textId="77777777" w:rsidR="00CF0052" w:rsidRPr="009546D3" w:rsidRDefault="00CF0052" w:rsidP="00942809">
            <w:pPr>
              <w:spacing w:line="360" w:lineRule="auto"/>
            </w:pPr>
            <w:r w:rsidRPr="009546D3">
              <w:t>Position des bobinages du Humbucker parallèle</w:t>
            </w:r>
          </w:p>
        </w:tc>
      </w:tr>
      <w:tr w:rsidR="00CF0052" w:rsidRPr="009546D3" w14:paraId="5451EB5D" w14:textId="77777777" w:rsidTr="00942809">
        <w:tc>
          <w:tcPr>
            <w:tcW w:w="1419" w:type="dxa"/>
          </w:tcPr>
          <w:p w14:paraId="1554D28E" w14:textId="77777777" w:rsidR="00CF0052" w:rsidRPr="009546D3" w:rsidRDefault="00000000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</w:rPr>
                          <m:t>Hs</m:t>
                        </m:r>
                      </m:sub>
                    </m:sSub>
                  </m:e>
                  <m:sub>
                    <m:r>
                      <w:rPr>
                        <w:rFonts w:ascii="Cambria Math" w:eastAsia="SimSun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eastAsia="SimSun" w:hAnsi="Cambria Math" w:cs="Times New Roman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</w:rPr>
                          <m:t>Hs</m:t>
                        </m:r>
                      </m:sub>
                    </m:sSub>
                  </m:e>
                  <m:sub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721E4D73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  <w:sz w:val="18"/>
                <w:szCs w:val="18"/>
              </w:rPr>
              <w:t>0,</w:t>
            </w:r>
            <w:r>
              <w:rPr>
                <w:rFonts w:ascii="Cambria Math" w:eastAsia="SimSun" w:hAnsi="Cambria Math" w:cs="Times New Roman"/>
                <w:sz w:val="18"/>
                <w:szCs w:val="18"/>
              </w:rPr>
              <w:t>202</w:t>
            </w:r>
            <w:r w:rsidRPr="008274CF">
              <w:rPr>
                <w:rFonts w:ascii="Cambria Math" w:eastAsia="SimSun" w:hAnsi="Cambria Math" w:cs="Times New Roman"/>
                <w:sz w:val="18"/>
                <w:szCs w:val="18"/>
              </w:rPr>
              <w:t xml:space="preserve"> – 0,</w:t>
            </w:r>
            <w:r>
              <w:rPr>
                <w:rFonts w:ascii="Cambria Math" w:eastAsia="SimSun" w:hAnsi="Cambria Math" w:cs="Times New Roman"/>
                <w:sz w:val="18"/>
                <w:szCs w:val="18"/>
              </w:rPr>
              <w:t>220</w:t>
            </w:r>
          </w:p>
        </w:tc>
        <w:tc>
          <w:tcPr>
            <w:tcW w:w="1190" w:type="dxa"/>
          </w:tcPr>
          <w:p w14:paraId="0F8E3A01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m</m:t>
                </m:r>
              </m:oMath>
            </m:oMathPara>
          </w:p>
        </w:tc>
        <w:tc>
          <w:tcPr>
            <w:tcW w:w="5073" w:type="dxa"/>
          </w:tcPr>
          <w:p w14:paraId="5E53EA57" w14:textId="77777777" w:rsidR="00CF0052" w:rsidRPr="009546D3" w:rsidRDefault="00CF0052" w:rsidP="00942809">
            <w:pPr>
              <w:spacing w:line="360" w:lineRule="auto"/>
            </w:pPr>
            <w:r w:rsidRPr="009546D3">
              <w:t>Position des bobinages du Humbucker série</w:t>
            </w:r>
          </w:p>
        </w:tc>
      </w:tr>
      <w:tr w:rsidR="00CF0052" w:rsidRPr="009546D3" w14:paraId="4EBA9D19" w14:textId="77777777" w:rsidTr="00942809">
        <w:tc>
          <w:tcPr>
            <w:tcW w:w="1419" w:type="dxa"/>
          </w:tcPr>
          <w:p w14:paraId="65BF2DDE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</w:rPr>
                  <m:t>Δ</m:t>
                </m:r>
              </m:oMath>
            </m:oMathPara>
          </w:p>
        </w:tc>
        <w:tc>
          <w:tcPr>
            <w:tcW w:w="1344" w:type="dxa"/>
          </w:tcPr>
          <w:p w14:paraId="724F8ABE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</w:rPr>
              <w:t>0,0</w:t>
            </w:r>
            <w:r>
              <w:rPr>
                <w:rFonts w:ascii="Cambria Math" w:eastAsia="SimSun" w:hAnsi="Cambria Math" w:cs="Times New Roman"/>
              </w:rPr>
              <w:t>18</w:t>
            </w:r>
          </w:p>
        </w:tc>
        <w:tc>
          <w:tcPr>
            <w:tcW w:w="1190" w:type="dxa"/>
          </w:tcPr>
          <w:p w14:paraId="708A86D8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m</m:t>
                </m:r>
              </m:oMath>
            </m:oMathPara>
          </w:p>
        </w:tc>
        <w:tc>
          <w:tcPr>
            <w:tcW w:w="5073" w:type="dxa"/>
          </w:tcPr>
          <w:p w14:paraId="0D63F4FF" w14:textId="77777777" w:rsidR="00CF0052" w:rsidRPr="009546D3" w:rsidRDefault="00CF0052" w:rsidP="00942809">
            <w:pPr>
              <w:spacing w:line="360" w:lineRule="auto"/>
            </w:pPr>
            <w:r w:rsidRPr="009546D3">
              <w:t>Entraxe entre les deux bobine du Humbucker</w:t>
            </w:r>
          </w:p>
        </w:tc>
      </w:tr>
      <w:tr w:rsidR="00CF0052" w:rsidRPr="009546D3" w14:paraId="45091724" w14:textId="77777777" w:rsidTr="00942809">
        <w:tc>
          <w:tcPr>
            <w:tcW w:w="1419" w:type="dxa"/>
          </w:tcPr>
          <w:p w14:paraId="6829A657" w14:textId="77777777" w:rsidR="00CF0052" w:rsidRPr="009546D3" w:rsidRDefault="00000000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eastAsia="SimSun" w:hAnsi="Cambria Math" w:cs="Times New Roman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20DF44C7" w14:textId="77777777" w:rsidR="00CF0052" w:rsidRPr="008274CF" w:rsidRDefault="00CF0052" w:rsidP="00942809">
            <w:pPr>
              <w:spacing w:line="360" w:lineRule="auto"/>
              <w:jc w:val="both"/>
              <w:rPr>
                <w:rFonts w:ascii="Cambria Math" w:eastAsia="SimSun" w:hAnsi="Cambria Math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50</m:t>
                </m:r>
              </m:oMath>
            </m:oMathPara>
          </w:p>
        </w:tc>
        <w:tc>
          <w:tcPr>
            <w:tcW w:w="1190" w:type="dxa"/>
          </w:tcPr>
          <w:p w14:paraId="305E52B9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Hz</m:t>
                </m:r>
              </m:oMath>
            </m:oMathPara>
          </w:p>
        </w:tc>
        <w:tc>
          <w:tcPr>
            <w:tcW w:w="5073" w:type="dxa"/>
          </w:tcPr>
          <w:p w14:paraId="2D98412D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Fréquence du champ magnétique parasite</w:t>
            </w:r>
          </w:p>
        </w:tc>
      </w:tr>
      <w:tr w:rsidR="00CF0052" w:rsidRPr="009546D3" w14:paraId="7862A4F5" w14:textId="77777777" w:rsidTr="00942809">
        <w:tc>
          <w:tcPr>
            <w:tcW w:w="1419" w:type="dxa"/>
          </w:tcPr>
          <w:p w14:paraId="08C997F9" w14:textId="77777777" w:rsidR="00CF0052" w:rsidRPr="009546D3" w:rsidRDefault="00000000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SimSun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38D7E168" w14:textId="77777777" w:rsidR="00CF0052" w:rsidRPr="008274CF" w:rsidRDefault="00CF0052" w:rsidP="00942809">
            <w:pPr>
              <w:spacing w:line="360" w:lineRule="auto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</w:rPr>
              <w:t>-</w:t>
            </w:r>
          </w:p>
        </w:tc>
        <w:tc>
          <w:tcPr>
            <w:tcW w:w="1190" w:type="dxa"/>
          </w:tcPr>
          <w:p w14:paraId="4CEF243A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T</m:t>
                </m:r>
              </m:oMath>
            </m:oMathPara>
          </w:p>
        </w:tc>
        <w:tc>
          <w:tcPr>
            <w:tcW w:w="5073" w:type="dxa"/>
          </w:tcPr>
          <w:p w14:paraId="0D4DAFEC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Amplitude du champ magnétique parasite</w:t>
            </w:r>
          </w:p>
        </w:tc>
      </w:tr>
      <w:tr w:rsidR="00CF0052" w:rsidRPr="009546D3" w14:paraId="563EA9F3" w14:textId="77777777" w:rsidTr="00942809">
        <w:tc>
          <w:tcPr>
            <w:tcW w:w="1419" w:type="dxa"/>
          </w:tcPr>
          <w:p w14:paraId="7B5F3BFE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α</m:t>
                </m:r>
              </m:oMath>
            </m:oMathPara>
          </w:p>
        </w:tc>
        <w:tc>
          <w:tcPr>
            <w:tcW w:w="1344" w:type="dxa"/>
          </w:tcPr>
          <w:p w14:paraId="0F8D7C2F" w14:textId="508D5518" w:rsidR="00CF0052" w:rsidRPr="008274CF" w:rsidRDefault="00CF0052" w:rsidP="00942809">
            <w:pPr>
              <w:spacing w:line="360" w:lineRule="auto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</w:rPr>
              <w:t>2</w:t>
            </w:r>
            <w:r w:rsidR="003D66DB">
              <w:rPr>
                <w:rFonts w:ascii="Cambria Math" w:eastAsia="SimSun" w:hAnsi="Cambria Math" w:cs="Times New Roman"/>
              </w:rPr>
              <w:t xml:space="preserve"> (ODG)</w:t>
            </w:r>
          </w:p>
        </w:tc>
        <w:tc>
          <w:tcPr>
            <w:tcW w:w="1190" w:type="dxa"/>
          </w:tcPr>
          <w:p w14:paraId="41E1C2C2" w14:textId="77777777" w:rsidR="00CF0052" w:rsidRPr="009546D3" w:rsidRDefault="00000000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5073" w:type="dxa"/>
          </w:tcPr>
          <w:p w14:paraId="0CF96259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Gradient du champ magnétique parasite</w:t>
            </w:r>
          </w:p>
        </w:tc>
      </w:tr>
      <w:tr w:rsidR="00CF0052" w:rsidRPr="009546D3" w14:paraId="4C190DF8" w14:textId="77777777" w:rsidTr="00942809">
        <w:tc>
          <w:tcPr>
            <w:tcW w:w="1419" w:type="dxa"/>
          </w:tcPr>
          <w:p w14:paraId="3D0AC344" w14:textId="77777777" w:rsidR="00CF0052" w:rsidRPr="009546D3" w:rsidRDefault="00000000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SimSun" w:hAnsi="Cambria Math" w:cs="Times New Roman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60F1E86F" w14:textId="77777777" w:rsidR="00CF0052" w:rsidRPr="008274CF" w:rsidRDefault="00CF0052" w:rsidP="00942809">
            <w:pPr>
              <w:spacing w:line="360" w:lineRule="auto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</w:rPr>
              <w:t>1,46</w:t>
            </w:r>
          </w:p>
        </w:tc>
        <w:tc>
          <w:tcPr>
            <w:tcW w:w="1190" w:type="dxa"/>
          </w:tcPr>
          <w:p w14:paraId="3B6ED745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mV.μ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</w:rPr>
                      <m:t>T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5073" w:type="dxa"/>
          </w:tcPr>
          <w:p w14:paraId="26454FF4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Sensibilité théorique du SingleCoil</w:t>
            </w:r>
          </w:p>
        </w:tc>
      </w:tr>
      <w:tr w:rsidR="00CF0052" w:rsidRPr="009546D3" w14:paraId="58B94E06" w14:textId="77777777" w:rsidTr="00942809">
        <w:tc>
          <w:tcPr>
            <w:tcW w:w="1419" w:type="dxa"/>
          </w:tcPr>
          <w:p w14:paraId="7839C41F" w14:textId="77777777" w:rsidR="00CF0052" w:rsidRPr="009546D3" w:rsidRDefault="00000000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SimSun" w:hAnsi="Cambria Math" w:cs="Times New Roman"/>
                      </w:rPr>
                      <m:t>Hp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5B25E214" w14:textId="77777777" w:rsidR="00CF0052" w:rsidRPr="008274CF" w:rsidRDefault="00CF0052" w:rsidP="00942809">
            <w:pPr>
              <w:spacing w:line="360" w:lineRule="auto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</w:rPr>
              <w:t>0,02</w:t>
            </w:r>
          </w:p>
        </w:tc>
        <w:tc>
          <w:tcPr>
            <w:tcW w:w="1190" w:type="dxa"/>
          </w:tcPr>
          <w:p w14:paraId="575F0D2E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mV.μ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</w:rPr>
                      <m:t>T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5073" w:type="dxa"/>
          </w:tcPr>
          <w:p w14:paraId="74897779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Sensibilité théorique du Humbucker parallèle</w:t>
            </w:r>
          </w:p>
        </w:tc>
      </w:tr>
      <w:tr w:rsidR="00CF0052" w:rsidRPr="009546D3" w14:paraId="422F5C61" w14:textId="77777777" w:rsidTr="00942809">
        <w:tc>
          <w:tcPr>
            <w:tcW w:w="1419" w:type="dxa"/>
          </w:tcPr>
          <w:p w14:paraId="57F319C4" w14:textId="77777777" w:rsidR="00CF0052" w:rsidRPr="009546D3" w:rsidRDefault="00000000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SimSun" w:hAnsi="Cambria Math" w:cs="Times New Roman"/>
                      </w:rPr>
                      <m:t>Hs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24304906" w14:textId="43803027" w:rsidR="00CF0052" w:rsidRPr="008274CF" w:rsidRDefault="00CF0052" w:rsidP="00942809">
            <w:pPr>
              <w:spacing w:line="360" w:lineRule="auto"/>
              <w:rPr>
                <w:rFonts w:ascii="Cambria Math" w:eastAsia="SimSun" w:hAnsi="Cambria Math" w:cs="Times New Roman"/>
              </w:rPr>
            </w:pPr>
          </w:p>
        </w:tc>
        <w:tc>
          <w:tcPr>
            <w:tcW w:w="1190" w:type="dxa"/>
          </w:tcPr>
          <w:p w14:paraId="6B6E3655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mV.μ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</w:rPr>
                      <m:t>T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5073" w:type="dxa"/>
          </w:tcPr>
          <w:p w14:paraId="7E273BD5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Sensibilité théorique du Humbucker série</w:t>
            </w:r>
          </w:p>
        </w:tc>
      </w:tr>
      <w:tr w:rsidR="00CF0052" w:rsidRPr="009546D3" w14:paraId="20355A13" w14:textId="77777777" w:rsidTr="00942809">
        <w:tc>
          <w:tcPr>
            <w:tcW w:w="1419" w:type="dxa"/>
          </w:tcPr>
          <w:p w14:paraId="2DF7D4C6" w14:textId="77777777" w:rsidR="00CF0052" w:rsidRPr="009546D3" w:rsidRDefault="00000000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SimSun" w:hAnsi="Cambria Math" w:cs="Times New Roman"/>
                      </w:rPr>
                      <m:t>Sexp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17AA7A1D" w14:textId="77777777" w:rsidR="00CF0052" w:rsidRPr="008274CF" w:rsidRDefault="00CF0052" w:rsidP="00942809">
            <w:pPr>
              <w:spacing w:line="360" w:lineRule="auto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</w:rPr>
              <w:t>1,48</w:t>
            </w:r>
          </w:p>
        </w:tc>
        <w:tc>
          <w:tcPr>
            <w:tcW w:w="1190" w:type="dxa"/>
          </w:tcPr>
          <w:p w14:paraId="021B5745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mV.μ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</w:rPr>
                      <m:t>T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5073" w:type="dxa"/>
          </w:tcPr>
          <w:p w14:paraId="6DEFB666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Sensibilité expérimentale du SingleCoil</w:t>
            </w:r>
          </w:p>
        </w:tc>
      </w:tr>
      <w:tr w:rsidR="00CF0052" w:rsidRPr="009546D3" w14:paraId="04114BDC" w14:textId="77777777" w:rsidTr="00942809">
        <w:tc>
          <w:tcPr>
            <w:tcW w:w="1419" w:type="dxa"/>
          </w:tcPr>
          <w:p w14:paraId="39CD4E6A" w14:textId="77777777" w:rsidR="00CF0052" w:rsidRPr="009546D3" w:rsidRDefault="00000000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SimSun" w:hAnsi="Cambria Math" w:cs="Times New Roman"/>
                      </w:rPr>
                      <m:t>Hpexp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1446053D" w14:textId="77777777" w:rsidR="00CF0052" w:rsidRPr="008274CF" w:rsidRDefault="00CF0052" w:rsidP="00942809">
            <w:pPr>
              <w:spacing w:line="360" w:lineRule="auto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</w:rPr>
              <w:t>0,62</w:t>
            </w:r>
          </w:p>
        </w:tc>
        <w:tc>
          <w:tcPr>
            <w:tcW w:w="1190" w:type="dxa"/>
          </w:tcPr>
          <w:p w14:paraId="5D43A8A2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mV.μ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</w:rPr>
                      <m:t>T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5073" w:type="dxa"/>
          </w:tcPr>
          <w:p w14:paraId="07A946E4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Sensibilité expérimentale du Humbucker parallèle</w:t>
            </w:r>
          </w:p>
        </w:tc>
      </w:tr>
      <w:tr w:rsidR="00CF0052" w:rsidRPr="009546D3" w14:paraId="4E074FC7" w14:textId="77777777" w:rsidTr="00942809">
        <w:tc>
          <w:tcPr>
            <w:tcW w:w="1419" w:type="dxa"/>
          </w:tcPr>
          <w:p w14:paraId="2697DEC9" w14:textId="77777777" w:rsidR="00CF0052" w:rsidRPr="009546D3" w:rsidRDefault="00000000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SimSun" w:hAnsi="Cambria Math" w:cs="Times New Roman"/>
                      </w:rPr>
                      <m:t>Hsexp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2B4A90C6" w14:textId="27C42947" w:rsidR="00CF0052" w:rsidRPr="008274CF" w:rsidRDefault="00CF0052" w:rsidP="00942809">
            <w:pPr>
              <w:spacing w:line="360" w:lineRule="auto"/>
              <w:rPr>
                <w:rFonts w:ascii="Cambria Math" w:eastAsia="SimSun" w:hAnsi="Cambria Math" w:cs="Times New Roman"/>
              </w:rPr>
            </w:pPr>
          </w:p>
        </w:tc>
        <w:tc>
          <w:tcPr>
            <w:tcW w:w="1190" w:type="dxa"/>
          </w:tcPr>
          <w:p w14:paraId="66A0C7E8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mV.μ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</w:rPr>
                      <m:t>T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5073" w:type="dxa"/>
          </w:tcPr>
          <w:p w14:paraId="4121F02A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Sensibilité expérimentale du Humbucker série</w:t>
            </w:r>
          </w:p>
        </w:tc>
      </w:tr>
      <w:tr w:rsidR="00CF0052" w:rsidRPr="009546D3" w14:paraId="18458ACB" w14:textId="77777777" w:rsidTr="00942809">
        <w:tc>
          <w:tcPr>
            <w:tcW w:w="1419" w:type="dxa"/>
          </w:tcPr>
          <w:p w14:paraId="098C5AF1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CMRR</m:t>
                </m:r>
              </m:oMath>
            </m:oMathPara>
          </w:p>
        </w:tc>
        <w:tc>
          <w:tcPr>
            <w:tcW w:w="1344" w:type="dxa"/>
          </w:tcPr>
          <w:p w14:paraId="68897443" w14:textId="77777777" w:rsidR="00CF0052" w:rsidRPr="008274CF" w:rsidRDefault="00CF0052" w:rsidP="00942809">
            <w:pPr>
              <w:spacing w:line="360" w:lineRule="auto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</w:rPr>
              <w:t>37</w:t>
            </w:r>
          </w:p>
        </w:tc>
        <w:tc>
          <w:tcPr>
            <w:tcW w:w="1190" w:type="dxa"/>
          </w:tcPr>
          <w:p w14:paraId="7C3E2EB0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dB</m:t>
                </m:r>
              </m:oMath>
            </m:oMathPara>
          </w:p>
        </w:tc>
        <w:tc>
          <w:tcPr>
            <w:tcW w:w="5073" w:type="dxa"/>
          </w:tcPr>
          <w:p w14:paraId="78921BE8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CMRR théorique du Humbucker</w:t>
            </w:r>
          </w:p>
        </w:tc>
      </w:tr>
      <w:tr w:rsidR="00CF0052" w:rsidRPr="009546D3" w14:paraId="60A71506" w14:textId="77777777" w:rsidTr="00942809">
        <w:tc>
          <w:tcPr>
            <w:tcW w:w="1419" w:type="dxa"/>
          </w:tcPr>
          <w:p w14:paraId="3EEA5CCC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CMR</m:t>
                </m:r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eastAsia="SimSun" w:hAnsi="Cambria Math" w:cs="Times New Roman"/>
                      </w:rPr>
                      <m:t>Hpexp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3FF6C9CA" w14:textId="77777777" w:rsidR="00CF0052" w:rsidRPr="008274CF" w:rsidRDefault="00CF0052" w:rsidP="00942809">
            <w:pPr>
              <w:spacing w:line="360" w:lineRule="auto"/>
              <w:rPr>
                <w:rFonts w:ascii="Cambria Math" w:eastAsia="SimSun" w:hAnsi="Cambria Math" w:cs="Times New Roman"/>
              </w:rPr>
            </w:pPr>
            <w:r w:rsidRPr="008274CF">
              <w:rPr>
                <w:rFonts w:ascii="Cambria Math" w:eastAsia="SimSun" w:hAnsi="Cambria Math" w:cs="Times New Roman"/>
              </w:rPr>
              <w:t>7,6</w:t>
            </w:r>
          </w:p>
        </w:tc>
        <w:tc>
          <w:tcPr>
            <w:tcW w:w="1190" w:type="dxa"/>
          </w:tcPr>
          <w:p w14:paraId="79A80F63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dB</m:t>
                </m:r>
              </m:oMath>
            </m:oMathPara>
          </w:p>
        </w:tc>
        <w:tc>
          <w:tcPr>
            <w:tcW w:w="5073" w:type="dxa"/>
          </w:tcPr>
          <w:p w14:paraId="3F635455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CMRR expérimentale du Humbucker parallèle</w:t>
            </w:r>
          </w:p>
        </w:tc>
      </w:tr>
      <w:tr w:rsidR="00CF0052" w:rsidRPr="009546D3" w14:paraId="7262F488" w14:textId="77777777" w:rsidTr="00942809">
        <w:tc>
          <w:tcPr>
            <w:tcW w:w="1419" w:type="dxa"/>
          </w:tcPr>
          <w:p w14:paraId="04DE6059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CMR</m:t>
                </m:r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eastAsia="SimSun" w:hAnsi="Cambria Math" w:cs="Times New Roman"/>
                      </w:rPr>
                      <m:t>Hsexp</m:t>
                    </m:r>
                  </m:sub>
                </m:sSub>
              </m:oMath>
            </m:oMathPara>
          </w:p>
        </w:tc>
        <w:tc>
          <w:tcPr>
            <w:tcW w:w="1344" w:type="dxa"/>
          </w:tcPr>
          <w:p w14:paraId="6222EFA7" w14:textId="2B704BDB" w:rsidR="00CF0052" w:rsidRPr="008274CF" w:rsidRDefault="00CF0052" w:rsidP="00942809">
            <w:pPr>
              <w:spacing w:line="360" w:lineRule="auto"/>
              <w:rPr>
                <w:rFonts w:ascii="Cambria Math" w:eastAsia="SimSun" w:hAnsi="Cambria Math" w:cs="Times New Roman"/>
              </w:rPr>
            </w:pPr>
          </w:p>
        </w:tc>
        <w:tc>
          <w:tcPr>
            <w:tcW w:w="1190" w:type="dxa"/>
          </w:tcPr>
          <w:p w14:paraId="7150B1C8" w14:textId="77777777" w:rsidR="00CF0052" w:rsidRPr="009546D3" w:rsidRDefault="00CF0052" w:rsidP="00942809">
            <w:pPr>
              <w:spacing w:line="360" w:lineRule="auto"/>
              <w:jc w:val="both"/>
              <w:rPr>
                <w:rFonts w:ascii="Times New Roman" w:eastAsia="SimSu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dB</m:t>
                </m:r>
              </m:oMath>
            </m:oMathPara>
          </w:p>
        </w:tc>
        <w:tc>
          <w:tcPr>
            <w:tcW w:w="5073" w:type="dxa"/>
          </w:tcPr>
          <w:p w14:paraId="3FC136E0" w14:textId="77777777" w:rsidR="00CF0052" w:rsidRPr="009546D3" w:rsidRDefault="00CF0052" w:rsidP="00942809">
            <w:pPr>
              <w:spacing w:line="360" w:lineRule="auto"/>
              <w:jc w:val="both"/>
            </w:pPr>
            <w:r w:rsidRPr="009546D3">
              <w:t>CMRR expérimentale du Humbucker série</w:t>
            </w:r>
          </w:p>
        </w:tc>
      </w:tr>
    </w:tbl>
    <w:p w14:paraId="79DE4CF0" w14:textId="4BDDD0C3" w:rsidR="00CF0052" w:rsidRPr="00CF0052" w:rsidRDefault="00CF0052" w:rsidP="00CF0052">
      <w:pPr>
        <w:spacing w:line="360" w:lineRule="auto"/>
        <w:ind w:firstLine="0"/>
        <w:rPr>
          <w:rFonts w:asciiTheme="majorHAnsi" w:eastAsiaTheme="majorEastAsia" w:hAnsiTheme="majorHAnsi" w:cstheme="majorBidi"/>
          <w:b/>
          <w:bCs/>
        </w:rPr>
      </w:pPr>
    </w:p>
    <w:sectPr w:rsidR="00CF0052" w:rsidRPr="00CF0052" w:rsidSect="007E348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footnotePr>
        <w:pos w:val="beneathText"/>
      </w:footnotePr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158CD" w14:textId="77777777" w:rsidR="00281442" w:rsidRDefault="00281442">
      <w:pPr>
        <w:spacing w:line="240" w:lineRule="auto"/>
      </w:pPr>
      <w:r>
        <w:separator/>
      </w:r>
    </w:p>
    <w:p w14:paraId="6B586AFD" w14:textId="77777777" w:rsidR="00281442" w:rsidRDefault="00281442"/>
  </w:endnote>
  <w:endnote w:type="continuationSeparator" w:id="0">
    <w:p w14:paraId="2F2D4F64" w14:textId="77777777" w:rsidR="00281442" w:rsidRDefault="00281442">
      <w:pPr>
        <w:spacing w:line="240" w:lineRule="auto"/>
      </w:pPr>
      <w:r>
        <w:continuationSeparator/>
      </w:r>
    </w:p>
    <w:p w14:paraId="784B7A67" w14:textId="77777777" w:rsidR="00281442" w:rsidRDefault="002814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D429C" w14:textId="77777777" w:rsidR="007C561A" w:rsidRDefault="007C56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4D9E7" w14:textId="77777777" w:rsidR="007C561A" w:rsidRDefault="007C56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DB830" w14:textId="77777777" w:rsidR="007C561A" w:rsidRDefault="007C56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65C49" w14:textId="77777777" w:rsidR="00281442" w:rsidRDefault="00281442">
      <w:pPr>
        <w:spacing w:line="240" w:lineRule="auto"/>
      </w:pPr>
      <w:r>
        <w:separator/>
      </w:r>
    </w:p>
    <w:p w14:paraId="6ECF53A7" w14:textId="77777777" w:rsidR="00281442" w:rsidRDefault="00281442"/>
  </w:footnote>
  <w:footnote w:type="continuationSeparator" w:id="0">
    <w:p w14:paraId="19D7E26F" w14:textId="77777777" w:rsidR="00281442" w:rsidRDefault="00281442">
      <w:pPr>
        <w:spacing w:line="240" w:lineRule="auto"/>
      </w:pPr>
      <w:r>
        <w:continuationSeparator/>
      </w:r>
    </w:p>
    <w:p w14:paraId="0A168A8E" w14:textId="77777777" w:rsidR="00281442" w:rsidRDefault="002814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C4C49" w14:textId="77777777" w:rsidR="007C561A" w:rsidRDefault="007C56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66AC7" w14:textId="176AC76D" w:rsidR="00E81978" w:rsidRDefault="00000000">
    <w:pPr>
      <w:pStyle w:val="Header"/>
    </w:pPr>
    <w:sdt>
      <w:sdtPr>
        <w:rPr>
          <w:caps/>
          <w:lang w:val="en-GB"/>
        </w:rPr>
        <w:alias w:val="Titre courant"/>
        <w:tag w:val=""/>
        <w:id w:val="12739865"/>
        <w:placeholder>
          <w:docPart w:val="A4B38ABF967C4C6F9EF30034704DF5AB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Content>
        <w:r w:rsidR="007C561A" w:rsidRPr="007C561A">
          <w:rPr>
            <w:caps/>
            <w:lang w:val="en-GB"/>
          </w:rPr>
          <w:t>LYCÉE F. BUISSON, 2026, TIPE N°39662: CHRISTOPHE MOREL</w:t>
        </w:r>
      </w:sdtContent>
    </w:sdt>
    <w:r w:rsidR="005D3A03">
      <w:rPr>
        <w:rStyle w:val="Strong"/>
        <w:lang w:bidi="fr-FR"/>
      </w:rPr>
      <w:ptab w:relativeTo="margin" w:alignment="right" w:leader="none"/>
    </w:r>
    <w:r w:rsidR="005D3A03">
      <w:rPr>
        <w:rStyle w:val="Strong"/>
        <w:lang w:bidi="fr-FR"/>
      </w:rPr>
      <w:fldChar w:fldCharType="begin"/>
    </w:r>
    <w:r w:rsidR="005D3A03">
      <w:rPr>
        <w:rStyle w:val="Strong"/>
        <w:lang w:bidi="fr-FR"/>
      </w:rPr>
      <w:instrText xml:space="preserve"> PAGE   \* MERGEFORMAT </w:instrText>
    </w:r>
    <w:r w:rsidR="005D3A03">
      <w:rPr>
        <w:rStyle w:val="Strong"/>
        <w:lang w:bidi="fr-FR"/>
      </w:rPr>
      <w:fldChar w:fldCharType="separate"/>
    </w:r>
    <w:r w:rsidR="000D3F41">
      <w:rPr>
        <w:rStyle w:val="Strong"/>
        <w:noProof/>
        <w:lang w:bidi="fr-FR"/>
      </w:rPr>
      <w:t>8</w:t>
    </w:r>
    <w:r w:rsidR="005D3A03">
      <w:rPr>
        <w:rStyle w:val="Strong"/>
        <w:noProof/>
        <w:lang w:bidi="fr-FR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FD1A1" w14:textId="6365BAC8" w:rsidR="00E81978" w:rsidRPr="00EB0F94" w:rsidRDefault="00EB0F94" w:rsidP="00EB0F94">
    <w:pPr>
      <w:pStyle w:val="Header"/>
      <w:rPr>
        <w:rStyle w:val="Strong"/>
        <w:caps w:val="0"/>
        <w:lang w:val="en-GB"/>
      </w:rPr>
    </w:pPr>
    <w:r w:rsidRPr="00322162">
      <w:rPr>
        <w:rStyle w:val="Strong"/>
        <w:lang w:val="en-GB"/>
      </w:rPr>
      <w:t>Lycée F. Buisson, 2026, TIPE N°39662: Christop</w:t>
    </w:r>
    <w:r>
      <w:rPr>
        <w:rStyle w:val="Strong"/>
        <w:lang w:val="en-GB"/>
      </w:rPr>
      <w:t>he morel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44BC26DD"/>
    <w:multiLevelType w:val="hybridMultilevel"/>
    <w:tmpl w:val="6DFA6F2C"/>
    <w:lvl w:ilvl="0" w:tplc="9F46D7F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B2110D"/>
    <w:multiLevelType w:val="hybridMultilevel"/>
    <w:tmpl w:val="6DFA6F2C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5A1099"/>
    <w:multiLevelType w:val="multilevel"/>
    <w:tmpl w:val="4268E1E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D702056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FC878BF"/>
    <w:multiLevelType w:val="hybridMultilevel"/>
    <w:tmpl w:val="6DFA6F2C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763211">
    <w:abstractNumId w:val="9"/>
  </w:num>
  <w:num w:numId="2" w16cid:durableId="600141527">
    <w:abstractNumId w:val="7"/>
  </w:num>
  <w:num w:numId="3" w16cid:durableId="1111782264">
    <w:abstractNumId w:val="6"/>
  </w:num>
  <w:num w:numId="4" w16cid:durableId="589703057">
    <w:abstractNumId w:val="5"/>
  </w:num>
  <w:num w:numId="5" w16cid:durableId="1213813580">
    <w:abstractNumId w:val="4"/>
  </w:num>
  <w:num w:numId="6" w16cid:durableId="218901671">
    <w:abstractNumId w:val="8"/>
  </w:num>
  <w:num w:numId="7" w16cid:durableId="617882681">
    <w:abstractNumId w:val="3"/>
  </w:num>
  <w:num w:numId="8" w16cid:durableId="923563696">
    <w:abstractNumId w:val="2"/>
  </w:num>
  <w:num w:numId="9" w16cid:durableId="1608389746">
    <w:abstractNumId w:val="1"/>
  </w:num>
  <w:num w:numId="10" w16cid:durableId="65879962">
    <w:abstractNumId w:val="0"/>
  </w:num>
  <w:num w:numId="11" w16cid:durableId="1637833931">
    <w:abstractNumId w:val="9"/>
    <w:lvlOverride w:ilvl="0">
      <w:startOverride w:val="1"/>
    </w:lvlOverride>
  </w:num>
  <w:num w:numId="12" w16cid:durableId="435754231">
    <w:abstractNumId w:val="15"/>
  </w:num>
  <w:num w:numId="13" w16cid:durableId="1857963169">
    <w:abstractNumId w:val="13"/>
  </w:num>
  <w:num w:numId="14" w16cid:durableId="692656189">
    <w:abstractNumId w:val="12"/>
  </w:num>
  <w:num w:numId="15" w16cid:durableId="121077382">
    <w:abstractNumId w:val="14"/>
  </w:num>
  <w:num w:numId="16" w16cid:durableId="1158381518">
    <w:abstractNumId w:val="10"/>
  </w:num>
  <w:num w:numId="17" w16cid:durableId="1649169242">
    <w:abstractNumId w:val="11"/>
  </w:num>
  <w:num w:numId="18" w16cid:durableId="78286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F94"/>
    <w:rsid w:val="00013055"/>
    <w:rsid w:val="00030EE4"/>
    <w:rsid w:val="000423CF"/>
    <w:rsid w:val="00055FF3"/>
    <w:rsid w:val="000A39F4"/>
    <w:rsid w:val="000D1C25"/>
    <w:rsid w:val="000D3F41"/>
    <w:rsid w:val="001221DA"/>
    <w:rsid w:val="00165C97"/>
    <w:rsid w:val="001766F6"/>
    <w:rsid w:val="001A33CF"/>
    <w:rsid w:val="001E4E20"/>
    <w:rsid w:val="001E6CF7"/>
    <w:rsid w:val="00235863"/>
    <w:rsid w:val="0023733F"/>
    <w:rsid w:val="00250A15"/>
    <w:rsid w:val="00271EB6"/>
    <w:rsid w:val="00276426"/>
    <w:rsid w:val="00281442"/>
    <w:rsid w:val="0028553F"/>
    <w:rsid w:val="0029458D"/>
    <w:rsid w:val="002B71B0"/>
    <w:rsid w:val="002C1915"/>
    <w:rsid w:val="002E1B77"/>
    <w:rsid w:val="00300ACD"/>
    <w:rsid w:val="0030114B"/>
    <w:rsid w:val="0034115F"/>
    <w:rsid w:val="00355DCA"/>
    <w:rsid w:val="00360D0B"/>
    <w:rsid w:val="0036479D"/>
    <w:rsid w:val="00393AE6"/>
    <w:rsid w:val="003C0579"/>
    <w:rsid w:val="003D66DB"/>
    <w:rsid w:val="00403E12"/>
    <w:rsid w:val="00453509"/>
    <w:rsid w:val="00482752"/>
    <w:rsid w:val="004935D6"/>
    <w:rsid w:val="004C0967"/>
    <w:rsid w:val="004C5C88"/>
    <w:rsid w:val="004C5EBD"/>
    <w:rsid w:val="004D2988"/>
    <w:rsid w:val="004E6604"/>
    <w:rsid w:val="004F3260"/>
    <w:rsid w:val="005210AF"/>
    <w:rsid w:val="0053781B"/>
    <w:rsid w:val="00551A02"/>
    <w:rsid w:val="005534FA"/>
    <w:rsid w:val="0056725D"/>
    <w:rsid w:val="005862CE"/>
    <w:rsid w:val="005D3A03"/>
    <w:rsid w:val="005E404C"/>
    <w:rsid w:val="00687F9E"/>
    <w:rsid w:val="006A5A42"/>
    <w:rsid w:val="006E05A4"/>
    <w:rsid w:val="006F6636"/>
    <w:rsid w:val="007007A9"/>
    <w:rsid w:val="00722BCC"/>
    <w:rsid w:val="007323AA"/>
    <w:rsid w:val="00737625"/>
    <w:rsid w:val="00767C14"/>
    <w:rsid w:val="0077084E"/>
    <w:rsid w:val="00784339"/>
    <w:rsid w:val="00784496"/>
    <w:rsid w:val="007844A9"/>
    <w:rsid w:val="007B3198"/>
    <w:rsid w:val="007C561A"/>
    <w:rsid w:val="007E3488"/>
    <w:rsid w:val="008002C0"/>
    <w:rsid w:val="00822430"/>
    <w:rsid w:val="00830316"/>
    <w:rsid w:val="008667A8"/>
    <w:rsid w:val="00876EFC"/>
    <w:rsid w:val="00880C1B"/>
    <w:rsid w:val="008C5323"/>
    <w:rsid w:val="0097232B"/>
    <w:rsid w:val="00975B01"/>
    <w:rsid w:val="009A2C83"/>
    <w:rsid w:val="009A6A3B"/>
    <w:rsid w:val="009F6483"/>
    <w:rsid w:val="00A4643A"/>
    <w:rsid w:val="00A720CB"/>
    <w:rsid w:val="00A7269D"/>
    <w:rsid w:val="00A82E25"/>
    <w:rsid w:val="00A83384"/>
    <w:rsid w:val="00A85224"/>
    <w:rsid w:val="00A9398F"/>
    <w:rsid w:val="00AC2947"/>
    <w:rsid w:val="00B55CC6"/>
    <w:rsid w:val="00B6144D"/>
    <w:rsid w:val="00B823AA"/>
    <w:rsid w:val="00BA45DB"/>
    <w:rsid w:val="00BF0FA6"/>
    <w:rsid w:val="00BF4184"/>
    <w:rsid w:val="00C02C42"/>
    <w:rsid w:val="00C0601E"/>
    <w:rsid w:val="00C23B29"/>
    <w:rsid w:val="00C31D30"/>
    <w:rsid w:val="00C9144F"/>
    <w:rsid w:val="00CD6E39"/>
    <w:rsid w:val="00CE75AB"/>
    <w:rsid w:val="00CF0052"/>
    <w:rsid w:val="00CF6E91"/>
    <w:rsid w:val="00CF7FCB"/>
    <w:rsid w:val="00D23EF6"/>
    <w:rsid w:val="00D408BF"/>
    <w:rsid w:val="00D85B68"/>
    <w:rsid w:val="00DA153C"/>
    <w:rsid w:val="00DA5FF3"/>
    <w:rsid w:val="00DE4C52"/>
    <w:rsid w:val="00E00DCC"/>
    <w:rsid w:val="00E5659D"/>
    <w:rsid w:val="00E6004D"/>
    <w:rsid w:val="00E64140"/>
    <w:rsid w:val="00E66F8F"/>
    <w:rsid w:val="00E72846"/>
    <w:rsid w:val="00E81978"/>
    <w:rsid w:val="00E862D2"/>
    <w:rsid w:val="00E86E7F"/>
    <w:rsid w:val="00E92B6D"/>
    <w:rsid w:val="00EB0F94"/>
    <w:rsid w:val="00ED13C9"/>
    <w:rsid w:val="00ED6A24"/>
    <w:rsid w:val="00F00666"/>
    <w:rsid w:val="00F379B7"/>
    <w:rsid w:val="00F525FA"/>
    <w:rsid w:val="00F73925"/>
    <w:rsid w:val="00F829F2"/>
    <w:rsid w:val="00F8654F"/>
    <w:rsid w:val="00FA5D4F"/>
    <w:rsid w:val="00FB7314"/>
    <w:rsid w:val="00FC5F20"/>
    <w:rsid w:val="00FD4303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644795"/>
  <w15:chartTrackingRefBased/>
  <w15:docId w15:val="{E08F9AE6-B031-449B-89BC-FA7994AD2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84E"/>
    <w:rPr>
      <w:kern w:val="24"/>
    </w:rPr>
  </w:style>
  <w:style w:type="paragraph" w:styleId="Heading1">
    <w:name w:val="heading 1"/>
    <w:basedOn w:val="Normal"/>
    <w:next w:val="Normal"/>
    <w:link w:val="Heading1Char"/>
    <w:uiPriority w:val="4"/>
    <w:qFormat/>
    <w:rsid w:val="009A6A3B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rsid w:val="009A6A3B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rsid w:val="00C31D30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rsid w:val="00C31D30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rsid w:val="00C31D30"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9A6A3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9A6A3B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9A6A3B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9A6A3B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redesection">
    <w:name w:val="Titre de section"/>
    <w:basedOn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character" w:styleId="PlaceholderText">
    <w:name w:val="Placeholder Text"/>
    <w:basedOn w:val="DefaultParagraphFont"/>
    <w:uiPriority w:val="99"/>
    <w:semiHidden/>
    <w:rsid w:val="005D3A03"/>
    <w:rPr>
      <w:color w:val="404040" w:themeColor="text1" w:themeTint="BF"/>
    </w:rPr>
  </w:style>
  <w:style w:type="paragraph" w:styleId="NoSpacing">
    <w:name w:val="No Spacing"/>
    <w:aliases w:val="No Indent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2Char">
    <w:name w:val="Heading 2 Char"/>
    <w:basedOn w:val="DefaultParagraphFont"/>
    <w:link w:val="Heading2"/>
    <w:uiPriority w:val="4"/>
    <w:rPr>
      <w:rFonts w:asciiTheme="majorHAnsi" w:eastAsiaTheme="majorEastAsia" w:hAnsiTheme="majorHAnsi" w:cstheme="majorBidi"/>
      <w:b/>
      <w:bCs/>
      <w:kern w:val="24"/>
    </w:rPr>
  </w:style>
  <w:style w:type="paragraph" w:styleId="Title">
    <w:name w:val="Title"/>
    <w:basedOn w:val="Normal"/>
    <w:link w:val="TitleChar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rsid w:val="008C5323"/>
    <w:rPr>
      <w:rFonts w:asciiTheme="majorHAnsi" w:eastAsiaTheme="majorEastAsia" w:hAnsiTheme="majorHAnsi" w:cstheme="majorBidi"/>
      <w:kern w:val="24"/>
    </w:rPr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4"/>
    <w:rsid w:val="00C31D30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4Char">
    <w:name w:val="Heading 4 Char"/>
    <w:basedOn w:val="DefaultParagraphFont"/>
    <w:link w:val="Heading4"/>
    <w:uiPriority w:val="4"/>
    <w:rsid w:val="00C31D30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Heading5Char">
    <w:name w:val="Heading 5 Char"/>
    <w:basedOn w:val="DefaultParagraphFont"/>
    <w:link w:val="Heading5"/>
    <w:uiPriority w:val="4"/>
    <w:rsid w:val="00C31D30"/>
    <w:rPr>
      <w:rFonts w:asciiTheme="majorHAnsi" w:eastAsiaTheme="majorEastAsia" w:hAnsiTheme="majorHAnsi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F2002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F2002"/>
    <w:rPr>
      <w:kern w:val="24"/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F2002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F2002"/>
    <w:rPr>
      <w:kern w:val="24"/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20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2002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2002"/>
    <w:rPr>
      <w:kern w:val="24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2002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2002"/>
    <w:rPr>
      <w:kern w:val="24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FF2002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8002C0"/>
    <w:pPr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8002C0"/>
    <w:rPr>
      <w:kern w:val="24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unhideWhenUsed/>
    <w:pPr>
      <w:ind w:left="72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pPr>
      <w:ind w:left="1920"/>
    </w:pPr>
    <w:rPr>
      <w:rFonts w:cstheme="minorHAnsi"/>
      <w:sz w:val="18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5"/>
    <w:unhideWhenUsed/>
    <w:qFormat/>
    <w:rPr>
      <w:vertAlign w:val="superscript"/>
    </w:rPr>
  </w:style>
  <w:style w:type="table" w:customStyle="1" w:styleId="RapportAPA">
    <w:name w:val="Rapport APA"/>
    <w:basedOn w:val="TableNormal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auFigure">
    <w:name w:val="Tableau/Figure"/>
    <w:basedOn w:val="Normal"/>
    <w:uiPriority w:val="39"/>
    <w:qFormat/>
    <w:pPr>
      <w:spacing w:before="240"/>
      <w:ind w:firstLine="0"/>
      <w:contextualSpacing/>
    </w:pPr>
  </w:style>
  <w:style w:type="table" w:styleId="PlainTable1">
    <w:name w:val="Plain Table 1"/>
    <w:basedOn w:val="TableNormal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F2002"/>
    <w:rPr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sid w:val="00FF2002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F2002"/>
    <w:rPr>
      <w:kern w:val="24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A6A3B"/>
    <w:pPr>
      <w:spacing w:before="240"/>
      <w:ind w:firstLine="720"/>
      <w:jc w:val="left"/>
      <w:outlineLvl w:val="9"/>
    </w:pPr>
    <w:rPr>
      <w:bCs w:val="0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Titre2">
    <w:name w:val="Titre 2"/>
    <w:basedOn w:val="Normal"/>
    <w:uiPriority w:val="1"/>
    <w:qFormat/>
    <w:rsid w:val="00B823AA"/>
    <w:pPr>
      <w:ind w:firstLine="0"/>
      <w:jc w:val="center"/>
    </w:pPr>
  </w:style>
  <w:style w:type="paragraph" w:styleId="TOC1">
    <w:name w:val="toc 1"/>
    <w:basedOn w:val="Normal"/>
    <w:next w:val="Normal"/>
    <w:autoRedefine/>
    <w:uiPriority w:val="39"/>
    <w:unhideWhenUsed/>
    <w:rsid w:val="002E1B77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E1B77"/>
    <w:pPr>
      <w:ind w:left="24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2E1B77"/>
    <w:pPr>
      <w:ind w:left="48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E1B77"/>
    <w:rPr>
      <w:color w:val="5F5F5F" w:themeColor="hyperlink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4F3260"/>
  </w:style>
  <w:style w:type="paragraph" w:customStyle="1" w:styleId="msonormal0">
    <w:name w:val="msonormal"/>
    <w:basedOn w:val="Normal"/>
    <w:rsid w:val="004F3260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lang w:eastAsia="fr-FR"/>
    </w:rPr>
  </w:style>
  <w:style w:type="numbering" w:customStyle="1" w:styleId="NoList2">
    <w:name w:val="No List2"/>
    <w:next w:val="NoList"/>
    <w:uiPriority w:val="99"/>
    <w:semiHidden/>
    <w:unhideWhenUsed/>
    <w:rsid w:val="006E05A4"/>
  </w:style>
  <w:style w:type="numbering" w:customStyle="1" w:styleId="NoList3">
    <w:name w:val="No List3"/>
    <w:next w:val="NoList"/>
    <w:uiPriority w:val="99"/>
    <w:semiHidden/>
    <w:unhideWhenUsed/>
    <w:rsid w:val="00E86E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ris\AppData\Roaming\Microsoft\Templates\Rapport%20de%20style%20APA%20(6e&#160;&#233;ditio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D0D6AEACAFF4257B70EBF8A9E44B2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391DE-F981-42D5-A9C1-ACF10480C8DE}"/>
      </w:docPartPr>
      <w:docPartBody>
        <w:p w:rsidR="001A78EE" w:rsidRDefault="00000000">
          <w:pPr>
            <w:pStyle w:val="1D0D6AEACAFF4257B70EBF8A9E44B224"/>
          </w:pPr>
          <w:r w:rsidRPr="0028553F">
            <w:rPr>
              <w:lang w:bidi="fr-FR"/>
            </w:rPr>
            <w:t>[Titre de 12 mots maximum sur une ou deux lignes]</w:t>
          </w:r>
        </w:p>
      </w:docPartBody>
    </w:docPart>
    <w:docPart>
      <w:docPartPr>
        <w:name w:val="A4B38ABF967C4C6F9EF30034704DF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98F99-7188-4C68-AEA1-0D0CA28A9D62}"/>
      </w:docPartPr>
      <w:docPartBody>
        <w:p w:rsidR="001A78EE" w:rsidRDefault="00000000">
          <w:pPr>
            <w:pStyle w:val="A4B38ABF967C4C6F9EF30034704DF5AB"/>
          </w:pPr>
          <w:r w:rsidRPr="0028553F">
            <w:rPr>
              <w:lang w:bidi="fr-FR"/>
            </w:rPr>
            <w:t>Titre des figures 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21"/>
    <w:rsid w:val="001221DA"/>
    <w:rsid w:val="001A78EE"/>
    <w:rsid w:val="00235863"/>
    <w:rsid w:val="002B71B0"/>
    <w:rsid w:val="00360D0B"/>
    <w:rsid w:val="0040632B"/>
    <w:rsid w:val="005210AF"/>
    <w:rsid w:val="005B3C38"/>
    <w:rsid w:val="006201B4"/>
    <w:rsid w:val="00687F9E"/>
    <w:rsid w:val="006D1202"/>
    <w:rsid w:val="007E478C"/>
    <w:rsid w:val="00822430"/>
    <w:rsid w:val="00876EFC"/>
    <w:rsid w:val="008F2A4C"/>
    <w:rsid w:val="00A43209"/>
    <w:rsid w:val="00A9398F"/>
    <w:rsid w:val="00AB3821"/>
    <w:rsid w:val="00AC2947"/>
    <w:rsid w:val="00B77FEC"/>
    <w:rsid w:val="00B82927"/>
    <w:rsid w:val="00C23B29"/>
    <w:rsid w:val="00D23EF6"/>
    <w:rsid w:val="00EA1CB7"/>
    <w:rsid w:val="00EB1D8E"/>
    <w:rsid w:val="00F04219"/>
    <w:rsid w:val="00F509AE"/>
    <w:rsid w:val="00F8654F"/>
    <w:rsid w:val="00FC5BF6"/>
    <w:rsid w:val="00FC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D0D6AEACAFF4257B70EBF8A9E44B224">
    <w:name w:val="1D0D6AEACAFF4257B70EBF8A9E44B224"/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paragraph" w:customStyle="1" w:styleId="A4B38ABF967C4C6F9EF30034704DF5AB">
    <w:name w:val="A4B38ABF967C4C6F9EF30034704DF5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LYCÉE F. BUISSON, 2026, TIPE N°39662: CHRISTOPHE MOREL</Abstract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{E20EFC3C-0319-47DA-A7AE-2D3BA3A7269B}</b:Guid>
    <b:Title>Titre de l’article</b:Title>
    <b:Year>Année</b:Year>
    <b:JournalName>Titre du journal</b:JournalName>
    <b:Pages>Pages de - à</b:Pages>
    <b:Author>
      <b:Author>
        <b:NameList>
          <b:Person>
            <b:Last>Nom</b:Last>
            <b:First>prénom,</b:First>
            <b:Middle>deuxième prénom</b:Middle>
          </b:Person>
        </b:NameList>
      </b:Author>
    </b:Author>
    <b:RefOrder>1</b:RefOrder>
  </b:Source>
  <b:Source>
    <b:Tag>Last</b:Tag>
    <b:SourceType>Book</b:SourceType>
    <b:Guid>{BA5BFDF8-BBDC-4089-A360-3DA3B091A873}</b:Guid>
    <b:Title>Titre du livre</b:Title>
    <b:Year>Année</b:Year>
    <b:City>Nom de la ville</b:City>
    <b:Publisher>Nom de l’éditeur</b:Publisher>
    <b:Author>
      <b:Author>
        <b:NameList>
          <b:Person>
            <b:Last>Nom</b:Last>
            <b:First>prénom,</b:First>
            <b:Middle>deuxième prénom</b:Middle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6B9B274-BD32-4DC2-A851-D60717C54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 de style APA (6e édition).dotx</Template>
  <TotalTime>0</TotalTime>
  <Pages>13</Pages>
  <Words>2716</Words>
  <Characters>14942</Characters>
  <Application>Microsoft Office Word</Application>
  <DocSecurity>0</DocSecurity>
  <Lines>124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Guitare électrique : Etude de l’influence du type de bobinage dans le micro</vt:lpstr>
      <vt:lpstr/>
    </vt:vector>
  </TitlesOfParts>
  <Company/>
  <LinksUpToDate>false</LinksUpToDate>
  <CharactersWithSpaces>17623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Guitare électrique : Etude de l’influence du type de bobinage dans le micro</dc:title>
  <dc:subject/>
  <dc:creator>Christophe MOREL</dc:creator>
  <cp:keywords/>
  <dc:description/>
  <cp:lastModifiedBy>Christophe MOREL</cp:lastModifiedBy>
  <cp:revision>15</cp:revision>
  <cp:lastPrinted>2026-02-23T19:46:00Z</cp:lastPrinted>
  <dcterms:created xsi:type="dcterms:W3CDTF">2026-02-26T11:58:00Z</dcterms:created>
  <dcterms:modified xsi:type="dcterms:W3CDTF">2026-02-28T16:37:00Z</dcterms:modified>
</cp:coreProperties>
</file>