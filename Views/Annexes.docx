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C6ED" w14:textId="23038332" w:rsidR="00E81978" w:rsidRPr="004D2988" w:rsidRDefault="00000000" w:rsidP="00CF7FCB">
      <w:pPr>
        <w:pStyle w:val="Title"/>
        <w:spacing w:line="360" w:lineRule="auto"/>
      </w:pPr>
      <w:sdt>
        <w:sdtPr>
          <w:rPr>
            <w:b/>
            <w:bCs/>
            <w:sz w:val="36"/>
            <w:szCs w:val="36"/>
          </w:rPr>
          <w:alias w:val="Titre :"/>
          <w:tag w:val="Titre :"/>
          <w:id w:val="726351117"/>
          <w:placeholder>
            <w:docPart w:val="1D0D6AEACAFF4257B70EBF8A9E44B22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B0F94" w:rsidRPr="004D2988">
            <w:rPr>
              <w:b/>
              <w:bCs/>
              <w:sz w:val="36"/>
              <w:szCs w:val="36"/>
            </w:rPr>
            <w:t>Guitare électrique : Etude de l’influence du type de bobinage dans le micro</w:t>
          </w:r>
        </w:sdtContent>
      </w:sdt>
    </w:p>
    <w:p w14:paraId="37753DDA" w14:textId="0BA030D0" w:rsidR="00B823AA" w:rsidRPr="004D2988" w:rsidRDefault="00EB0F94" w:rsidP="00CF7FCB">
      <w:pPr>
        <w:pStyle w:val="Titre2"/>
        <w:spacing w:line="360" w:lineRule="auto"/>
      </w:pPr>
      <w:r w:rsidRPr="004D2988">
        <w:rPr>
          <w:sz w:val="32"/>
          <w:szCs w:val="32"/>
        </w:rPr>
        <w:t>Christophe Morel</w:t>
      </w:r>
    </w:p>
    <w:p w14:paraId="27D2A02D" w14:textId="0ECC452B" w:rsidR="00E81978" w:rsidRPr="004D2988" w:rsidRDefault="00EB0F94" w:rsidP="00CF7FCB">
      <w:pPr>
        <w:pStyle w:val="Titre2"/>
        <w:spacing w:line="360" w:lineRule="auto"/>
      </w:pPr>
      <w:r w:rsidRPr="004D2988">
        <w:rPr>
          <w:sz w:val="28"/>
          <w:szCs w:val="28"/>
        </w:rPr>
        <w:t>Lycée Ferdinand Buisson, dit ‘’la Nat’’, CPGE PT</w:t>
      </w:r>
    </w:p>
    <w:p w14:paraId="565798DE" w14:textId="32727807" w:rsidR="00E81978" w:rsidRPr="004D2988" w:rsidRDefault="00013055" w:rsidP="00CF7FCB">
      <w:pPr>
        <w:pStyle w:val="Title"/>
        <w:spacing w:line="360" w:lineRule="auto"/>
      </w:pPr>
      <w:r w:rsidRPr="004D2988">
        <w:t>Annexes</w:t>
      </w:r>
    </w:p>
    <w:p w14:paraId="7990512A" w14:textId="491B792A" w:rsidR="00E81978" w:rsidRPr="004D2988" w:rsidRDefault="00013055" w:rsidP="00CF7FCB">
      <w:pPr>
        <w:pStyle w:val="Titre2"/>
        <w:spacing w:line="360" w:lineRule="auto"/>
      </w:pPr>
      <w:r w:rsidRPr="004D2988">
        <w:t>Code Python</w:t>
      </w:r>
    </w:p>
    <w:p w14:paraId="31DE7841" w14:textId="0E931820" w:rsidR="00E81978" w:rsidRPr="004D2988" w:rsidRDefault="002E1B77" w:rsidP="002E1B77">
      <w:r w:rsidRPr="004D2988">
        <w:br w:type="page"/>
      </w:r>
    </w:p>
    <w:p w14:paraId="104F1E1B" w14:textId="6C3F47B8" w:rsidR="00013055" w:rsidRPr="004D2988" w:rsidRDefault="00013055" w:rsidP="00013055">
      <w:pPr>
        <w:pStyle w:val="Heading1"/>
      </w:pPr>
      <w:bookmarkStart w:id="0" w:name="_Toc222772000"/>
      <w:r w:rsidRPr="004D2988">
        <w:lastRenderedPageBreak/>
        <w:t>Table des matières</w:t>
      </w:r>
      <w:bookmarkEnd w:id="0"/>
    </w:p>
    <w:p w14:paraId="58A934EC" w14:textId="3DA23167" w:rsidR="00A83384" w:rsidRDefault="00013055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r w:rsidRPr="004D2988">
        <w:fldChar w:fldCharType="begin"/>
      </w:r>
      <w:r w:rsidRPr="004D2988">
        <w:instrText xml:space="preserve"> TOC \o "1-3" \h \z \u </w:instrText>
      </w:r>
      <w:r w:rsidRPr="004D2988">
        <w:fldChar w:fldCharType="separate"/>
      </w:r>
      <w:hyperlink w:anchor="_Toc222772000" w:history="1">
        <w:r w:rsidR="00A83384" w:rsidRPr="009C3A30">
          <w:rPr>
            <w:rStyle w:val="Hyperlink"/>
            <w:noProof/>
          </w:rPr>
          <w:t>Table des matières</w:t>
        </w:r>
        <w:r w:rsidR="00A83384">
          <w:rPr>
            <w:noProof/>
            <w:webHidden/>
          </w:rPr>
          <w:tab/>
        </w:r>
        <w:r w:rsidR="00A83384">
          <w:rPr>
            <w:noProof/>
            <w:webHidden/>
          </w:rPr>
          <w:fldChar w:fldCharType="begin"/>
        </w:r>
        <w:r w:rsidR="00A83384">
          <w:rPr>
            <w:noProof/>
            <w:webHidden/>
          </w:rPr>
          <w:instrText xml:space="preserve"> PAGEREF _Toc222772000 \h </w:instrText>
        </w:r>
        <w:r w:rsidR="00A83384">
          <w:rPr>
            <w:noProof/>
            <w:webHidden/>
          </w:rPr>
        </w:r>
        <w:r w:rsidR="00A83384">
          <w:rPr>
            <w:noProof/>
            <w:webHidden/>
          </w:rPr>
          <w:fldChar w:fldCharType="separate"/>
        </w:r>
        <w:r w:rsidR="00A83384">
          <w:rPr>
            <w:noProof/>
            <w:webHidden/>
          </w:rPr>
          <w:t>2</w:t>
        </w:r>
        <w:r w:rsidR="00A83384">
          <w:rPr>
            <w:noProof/>
            <w:webHidden/>
          </w:rPr>
          <w:fldChar w:fldCharType="end"/>
        </w:r>
      </w:hyperlink>
    </w:p>
    <w:p w14:paraId="6E603160" w14:textId="5A3142B5" w:rsidR="00A83384" w:rsidRDefault="00A8338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1" w:history="1">
        <w:r w:rsidRPr="009C3A30">
          <w:rPr>
            <w:rStyle w:val="Hyperlink"/>
            <w:noProof/>
          </w:rPr>
          <w:t>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9C3A30">
          <w:rPr>
            <w:rStyle w:val="Hyperlink"/>
            <w:noProof/>
          </w:rPr>
          <w:t>Bibliothèque de la modélisation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532270" w14:textId="538A4573" w:rsidR="00A83384" w:rsidRDefault="00A8338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2" w:history="1">
        <w:r w:rsidRPr="009C3A30">
          <w:rPr>
            <w:rStyle w:val="Hyperlink"/>
            <w:noProof/>
          </w:rPr>
          <w:t>I.I. Visualisation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5D188D" w14:textId="172F44DA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3" w:history="1">
        <w:r w:rsidRPr="009C3A30">
          <w:rPr>
            <w:rStyle w:val="Hyperlink"/>
            <w:noProof/>
          </w:rPr>
          <w:t>I.I.I. Enregistrer un graphique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83A86B" w14:textId="0F3EBB9F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4" w:history="1">
        <w:r w:rsidRPr="009C3A30">
          <w:rPr>
            <w:rStyle w:val="Hyperlink"/>
            <w:noProof/>
          </w:rPr>
          <w:t>I.I.II. Calculer une FFT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110D9" w14:textId="30925563" w:rsidR="00A83384" w:rsidRDefault="00A8338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5" w:history="1">
        <w:r w:rsidRPr="009C3A30">
          <w:rPr>
            <w:rStyle w:val="Hyperlink"/>
            <w:noProof/>
          </w:rPr>
          <w:t>I.II. Modélisation électrique &amp; Optimisation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5037F6" w14:textId="22B8301A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6" w:history="1">
        <w:r w:rsidRPr="009C3A30">
          <w:rPr>
            <w:rStyle w:val="Hyperlink"/>
            <w:noProof/>
          </w:rPr>
          <w:t>I.II.I. Impédance théorique d’un micro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7FBE1E" w14:textId="77D774BE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7" w:history="1">
        <w:r w:rsidRPr="009C3A30">
          <w:rPr>
            <w:rStyle w:val="Hyperlink"/>
            <w:noProof/>
          </w:rPr>
          <w:t>I.II.II. Calcul des écarts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AD7884" w14:textId="570FBEA0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8" w:history="1">
        <w:r w:rsidRPr="009C3A30">
          <w:rPr>
            <w:rStyle w:val="Hyperlink"/>
            <w:noProof/>
          </w:rPr>
          <w:t>I.II.III. Matrice Jacobienne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F51DEB" w14:textId="2CBFFC4F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09" w:history="1">
        <w:r w:rsidRPr="009C3A30">
          <w:rPr>
            <w:rStyle w:val="Hyperlink"/>
            <w:noProof/>
          </w:rPr>
          <w:t>I.II.IV. Algorithme de Levenberg-Marquardt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89A288" w14:textId="7CDD9B86" w:rsidR="00A83384" w:rsidRDefault="00A8338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0" w:history="1">
        <w:r w:rsidRPr="009C3A30">
          <w:rPr>
            <w:rStyle w:val="Hyperlink"/>
            <w:noProof/>
          </w:rPr>
          <w:t>I.II.V. Calcul du diagramme de Bode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2CECEF" w14:textId="27739F7A" w:rsidR="00A83384" w:rsidRDefault="00A8338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1" w:history="1">
        <w:r w:rsidRPr="009C3A30">
          <w:rPr>
            <w:rStyle w:val="Hyperlink"/>
            <w:noProof/>
          </w:rPr>
          <w:t>I.III. Mise en évidence du filtrage spatial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8A6923" w14:textId="08C1E84A" w:rsidR="00A83384" w:rsidRDefault="00A8338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2" w:history="1">
        <w:r w:rsidRPr="009C3A30">
          <w:rPr>
            <w:rStyle w:val="Hyperlink"/>
            <w:noProof/>
          </w:rPr>
          <w:t>II.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9C3A30">
          <w:rPr>
            <w:rStyle w:val="Hyperlink"/>
            <w:noProof/>
          </w:rPr>
          <w:t>Traitement des données expérimentale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F0352A" w14:textId="1C367A1B" w:rsidR="00A83384" w:rsidRDefault="00A8338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3" w:history="1">
        <w:r w:rsidRPr="009C3A30">
          <w:rPr>
            <w:rStyle w:val="Hyperlink"/>
            <w:noProof/>
          </w:rPr>
          <w:t>II.I. Filtrage des données (Passe bas numérique)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3450BE" w14:textId="508D18A2" w:rsidR="00A83384" w:rsidRDefault="00A8338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4" w:history="1">
        <w:r w:rsidRPr="009C3A30">
          <w:rPr>
            <w:rStyle w:val="Hyperlink"/>
            <w:noProof/>
          </w:rPr>
          <w:t>II.II. Amplitude d’un signal périodique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0A639C" w14:textId="4AEC9B18" w:rsidR="00A83384" w:rsidRDefault="00A8338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5" w:history="1">
        <w:r w:rsidRPr="009C3A30">
          <w:rPr>
            <w:rStyle w:val="Hyperlink"/>
            <w:noProof/>
          </w:rPr>
          <w:t>III.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9C3A30">
          <w:rPr>
            <w:rStyle w:val="Hyperlink"/>
            <w:noProof/>
          </w:rPr>
          <w:t>Reponse_elec.py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C48AA" w14:textId="0989CD9F" w:rsidR="00A83384" w:rsidRDefault="00A8338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6" w:history="1">
        <w:r w:rsidRPr="009C3A30">
          <w:rPr>
            <w:rStyle w:val="Hyperlink"/>
            <w:noProof/>
          </w:rPr>
          <w:t>IV.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9C3A30">
          <w:rPr>
            <w:rStyle w:val="Hyperlink"/>
            <w:noProof/>
          </w:rPr>
          <w:t>Reponse_mecanique.py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9C784C" w14:textId="12FDD2A9" w:rsidR="00A83384" w:rsidRDefault="00A8338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2772017" w:history="1">
        <w:r w:rsidRPr="009C3A30">
          <w:rPr>
            <w:rStyle w:val="Hyperlink"/>
            <w:noProof/>
          </w:rPr>
          <w:t>V.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9C3A30">
          <w:rPr>
            <w:rStyle w:val="Hyperlink"/>
            <w:noProof/>
          </w:rPr>
          <w:t>Reponse_magnetique.py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_Toc222772017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A13220" w14:textId="56BFF3F1" w:rsidR="00013055" w:rsidRPr="004D2988" w:rsidRDefault="00013055">
      <w:r w:rsidRPr="004D2988">
        <w:fldChar w:fldCharType="end"/>
      </w:r>
      <w:r w:rsidRPr="004D2988">
        <w:br w:type="page"/>
      </w:r>
    </w:p>
    <w:p w14:paraId="1074ECE3" w14:textId="3AD78009" w:rsidR="007C561A" w:rsidRPr="004D2988" w:rsidRDefault="00A7269D" w:rsidP="004F3260">
      <w:pPr>
        <w:pStyle w:val="Heading1"/>
        <w:numPr>
          <w:ilvl w:val="0"/>
          <w:numId w:val="16"/>
        </w:numPr>
        <w:spacing w:line="360" w:lineRule="auto"/>
      </w:pPr>
      <w:bookmarkStart w:id="1" w:name="_Toc221191333"/>
      <w:bookmarkStart w:id="2" w:name="_Toc222772001"/>
      <w:r w:rsidRPr="004D2988">
        <w:lastRenderedPageBreak/>
        <w:t xml:space="preserve">Bibliothèque de la </w:t>
      </w:r>
      <w:bookmarkEnd w:id="1"/>
      <w:r w:rsidRPr="004D2988">
        <w:t>modélisation</w:t>
      </w:r>
      <w:bookmarkEnd w:id="2"/>
    </w:p>
    <w:p w14:paraId="746D2415" w14:textId="5C2D2FCB" w:rsidR="007C561A" w:rsidRPr="004D2988" w:rsidRDefault="007C561A" w:rsidP="004F3260">
      <w:pPr>
        <w:pStyle w:val="Heading2"/>
        <w:spacing w:line="360" w:lineRule="auto"/>
      </w:pPr>
      <w:bookmarkStart w:id="3" w:name="_Toc221191334"/>
      <w:bookmarkStart w:id="4" w:name="_Toc222772002"/>
      <w:r w:rsidRPr="004D2988">
        <w:t xml:space="preserve">I.I. </w:t>
      </w:r>
      <w:bookmarkEnd w:id="3"/>
      <w:r w:rsidR="004C0967" w:rsidRPr="004D2988">
        <w:t>Visualisation des données</w:t>
      </w:r>
      <w:bookmarkEnd w:id="4"/>
    </w:p>
    <w:p w14:paraId="1C1340AC" w14:textId="40D1C00D" w:rsidR="00ED13C9" w:rsidRPr="004D2988" w:rsidRDefault="00ED13C9" w:rsidP="0030114B">
      <w:pPr>
        <w:pStyle w:val="Heading3"/>
        <w:rPr>
          <w:sz w:val="22"/>
          <w:szCs w:val="22"/>
        </w:rPr>
      </w:pPr>
      <w:bookmarkStart w:id="5" w:name="_Toc221191335"/>
      <w:bookmarkStart w:id="6" w:name="_Toc222772003"/>
      <w:r w:rsidRPr="004D2988">
        <w:rPr>
          <w:sz w:val="22"/>
          <w:szCs w:val="22"/>
        </w:rPr>
        <w:t xml:space="preserve">I.I.I. </w:t>
      </w:r>
      <w:bookmarkEnd w:id="5"/>
      <w:r w:rsidR="0030114B" w:rsidRPr="004D2988">
        <w:rPr>
          <w:sz w:val="22"/>
          <w:szCs w:val="22"/>
        </w:rPr>
        <w:t>Enregistrer un graphique</w:t>
      </w:r>
      <w:bookmarkEnd w:id="6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B55CC6" w:rsidRPr="004D2988" w14:paraId="789E9BF2" w14:textId="77777777" w:rsidTr="00B55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B9BCD17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save_plot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fig_path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plot_calls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legend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False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False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0317DE86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</w:p>
          <w:p w14:paraId="45C07520" w14:textId="4174EC38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Enregistre une figure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matplotlib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avec des options de pe</w:t>
            </w:r>
            <w:r w:rsidR="00784496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</w:t>
            </w:r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onnalisation.</w:t>
            </w:r>
          </w:p>
          <w:p w14:paraId="035A1A2F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32AB211E" w14:textId="448B43EB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fig_path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str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Chemin ve</w:t>
            </w:r>
            <w:r w:rsidR="00784496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</w:t>
            </w:r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 fichier de sauvegarde</w:t>
            </w:r>
          </w:p>
          <w:p w14:paraId="6A223D89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plot_calls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(tuple): Appels de tracé sous la forme (x, y,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kwargs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</w:t>
            </w:r>
          </w:p>
          <w:p w14:paraId="3E9F8F1B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title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str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Titre de la figure</w:t>
            </w:r>
          </w:p>
          <w:p w14:paraId="0A41CC96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xlabel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str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nom de l'axe des x</w:t>
            </w:r>
          </w:p>
          <w:p w14:paraId="19525ECD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ylabel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str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nom de l'axe des y</w:t>
            </w:r>
          </w:p>
          <w:p w14:paraId="080B9CD1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xlim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(tuple): Limites de l'axe des x</w:t>
            </w:r>
          </w:p>
          <w:p w14:paraId="408BB632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ylim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(tuple): Limites de l'axe des y</w:t>
            </w:r>
          </w:p>
          <w:p w14:paraId="4AD985D0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legend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bool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presence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legende</w:t>
            </w:r>
            <w:proofErr w:type="spellEnd"/>
          </w:p>
          <w:p w14:paraId="15EF5AC0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log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bool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presence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d'une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echelle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logarithmique sur l'axe des x</w:t>
            </w:r>
          </w:p>
          <w:p w14:paraId="1A793797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vspan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bool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presence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zones de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fondamentales et harmoniques</w:t>
            </w:r>
          </w:p>
          <w:p w14:paraId="37566C67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09898F60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figure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figsize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)) </w:t>
            </w:r>
          </w:p>
          <w:p w14:paraId="7D4E1530" w14:textId="4ABA9C16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handles_curves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z_handles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[], []</w:t>
            </w:r>
          </w:p>
          <w:p w14:paraId="209CB144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36493A65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z2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82.41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"#F0E68C"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3252137A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fondamentales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1C2008C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z1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facecolor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"none"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hatch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"////"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5A9BAA70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edgecolor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"#424242"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harmoniques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0E671A4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z_handles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[z1, z2]</w:t>
            </w:r>
          </w:p>
          <w:p w14:paraId="43A26A15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call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plot_calls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48CC88BC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x, y,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kwargs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call</w:t>
            </w:r>
          </w:p>
          <w:p w14:paraId="3331EB7D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line,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(x, y,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kwargs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D23E69D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handles_curves.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(line)</w:t>
            </w:r>
          </w:p>
          <w:p w14:paraId="0552E477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title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8134B06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731FBF2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39B59CA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not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9D0835C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not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F4C2642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grid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True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alpha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0.6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Grid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plus discrète pour le contraste</w:t>
            </w:r>
          </w:p>
          <w:p w14:paraId="4764708B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xscale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'log'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33E51AB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legend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212034F4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leg_courbes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legend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handles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handles_curves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loc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'best'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framealpha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20C2970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79E97B7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gca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().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add_artist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leg_courbes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FE75791" w14:textId="77777777" w:rsidR="00784496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legend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handles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z_handles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"Zones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d'etude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bbox_to_anchor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0.18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6A2EFBC7" w14:textId="644B5EC9" w:rsidR="007007A9" w:rsidRPr="005862CE" w:rsidRDefault="00784496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 xml:space="preserve">                    </w:t>
            </w:r>
            <w:r w:rsidR="007007A9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loc</w:t>
            </w:r>
            <w:r w:rsidR="007007A9"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'upper </w:t>
            </w:r>
            <w:proofErr w:type="spellStart"/>
            <w:r w:rsidR="007007A9"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center</w:t>
            </w:r>
            <w:proofErr w:type="spellEnd"/>
            <w:r w:rsidR="007007A9"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="007007A9"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="007007A9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ncol</w:t>
            </w:r>
            <w:proofErr w:type="spellEnd"/>
            <w:r w:rsidR="007007A9"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="007007A9"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="007007A9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borderaxespad</w:t>
            </w:r>
            <w:proofErr w:type="spellEnd"/>
            <w:r w:rsidR="007007A9"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="007007A9"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.)</w:t>
            </w:r>
          </w:p>
          <w:p w14:paraId="26D00509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tight_layout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  <w:p w14:paraId="155DFC9E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savefig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fig_path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dpi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dpi=200 pour une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nettete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accrue en projection</w:t>
            </w:r>
          </w:p>
          <w:p w14:paraId="4BF7B319" w14:textId="4ED4BAE4" w:rsidR="00403E12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close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</w:tc>
      </w:tr>
    </w:tbl>
    <w:p w14:paraId="5276B6EF" w14:textId="39F3588C" w:rsidR="00ED13C9" w:rsidRPr="004D2988" w:rsidRDefault="00ED13C9" w:rsidP="0030114B">
      <w:pPr>
        <w:pStyle w:val="Heading3"/>
      </w:pPr>
      <w:bookmarkStart w:id="7" w:name="_Toc221191337"/>
      <w:bookmarkStart w:id="8" w:name="_Toc222772004"/>
      <w:r w:rsidRPr="004D2988">
        <w:lastRenderedPageBreak/>
        <w:t xml:space="preserve">I.I.II. </w:t>
      </w:r>
      <w:bookmarkEnd w:id="7"/>
      <w:r w:rsidR="0030114B" w:rsidRPr="004D2988">
        <w:t>Calculer une FFT</w:t>
      </w:r>
      <w:bookmarkEnd w:id="8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007A9" w:rsidRPr="004D2988" w14:paraId="3F5F8DC3" w14:textId="77777777" w:rsidTr="00700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9AE4BEA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signal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ndarray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41FF6F44" w14:textId="77777777" w:rsidR="007007A9" w:rsidRPr="005862CE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fft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de-DE" w:eastAsia="fr-FR"/>
              </w:rPr>
              <w:t>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7F5C693A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amp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fft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Ne_fft</w:t>
            </w:r>
            <w:proofErr w:type="spellEnd"/>
          </w:p>
          <w:p w14:paraId="11967900" w14:textId="77777777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amp</w:t>
            </w:r>
            <w:proofErr w:type="spellEnd"/>
          </w:p>
          <w:p w14:paraId="68347453" w14:textId="5B357505" w:rsidR="007007A9" w:rsidRPr="004D2988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</w:tc>
      </w:tr>
    </w:tbl>
    <w:p w14:paraId="1EA9E3F5" w14:textId="77777777" w:rsidR="00ED13C9" w:rsidRPr="004D2988" w:rsidRDefault="00ED13C9" w:rsidP="004F3260">
      <w:pPr>
        <w:spacing w:line="360" w:lineRule="auto"/>
        <w:ind w:firstLine="0"/>
      </w:pPr>
    </w:p>
    <w:p w14:paraId="4FCEA621" w14:textId="4EEEFB82" w:rsidR="00ED13C9" w:rsidRPr="004D2988" w:rsidRDefault="00ED13C9" w:rsidP="004F3260">
      <w:pPr>
        <w:pStyle w:val="Heading2"/>
        <w:spacing w:line="360" w:lineRule="auto"/>
      </w:pPr>
      <w:bookmarkStart w:id="9" w:name="_Toc221191339"/>
      <w:bookmarkStart w:id="10" w:name="_Toc222772005"/>
      <w:r w:rsidRPr="004D2988">
        <w:t xml:space="preserve">I.II. </w:t>
      </w:r>
      <w:bookmarkEnd w:id="9"/>
      <w:r w:rsidR="0030114B" w:rsidRPr="004D2988">
        <w:t>Modélisation électrique &amp; Optimisation numérique</w:t>
      </w:r>
      <w:bookmarkEnd w:id="10"/>
    </w:p>
    <w:p w14:paraId="5B1064E7" w14:textId="6E7FC057" w:rsidR="00ED13C9" w:rsidRPr="004D2988" w:rsidRDefault="00ED13C9" w:rsidP="0030114B">
      <w:pPr>
        <w:pStyle w:val="Heading3"/>
      </w:pPr>
      <w:bookmarkStart w:id="11" w:name="_Toc221191340"/>
      <w:bookmarkStart w:id="12" w:name="_Toc222772006"/>
      <w:r w:rsidRPr="004D2988">
        <w:t xml:space="preserve">I.II.I. </w:t>
      </w:r>
      <w:bookmarkEnd w:id="11"/>
      <w:r w:rsidR="0030114B" w:rsidRPr="004D2988">
        <w:t>Impédance théorique d’un micro</w:t>
      </w:r>
      <w:bookmarkEnd w:id="12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5862CE" w14:paraId="4023306B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A4ED1B6" w14:textId="0F264463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Z_micro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</w:t>
            </w:r>
            <w:r w:rsidR="00784496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s_S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w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3CD03BC9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impedance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d'un micro de guitare en une pulsation w</w:t>
            </w:r>
          </w:p>
          <w:p w14:paraId="1B9273DA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479BB31D" w14:textId="63BE51EE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Vecteur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caracteristique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] avec L l'inductance [H], C la capacite parallèle [nF]et</w:t>
            </w:r>
            <w:r w:rsidR="00C9144F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resistance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modelisant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3B334357" w14:textId="2ACF9641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Resistance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serie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etre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Ohmmetre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</w:p>
          <w:p w14:paraId="38AB3859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w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Tableau des pulsation w</w:t>
            </w:r>
          </w:p>
          <w:p w14:paraId="1B9D7CB6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Returns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</w:t>
            </w:r>
          </w:p>
          <w:p w14:paraId="03C60572" w14:textId="5C25EECF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: Tableau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Numpy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contenant le module de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impedance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complexe |Z| en chaque pulsation </w:t>
            </w:r>
          </w:p>
          <w:p w14:paraId="5ECBAA26" w14:textId="10B53E31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"""</w:t>
            </w:r>
          </w:p>
          <w:p w14:paraId="464B5570" w14:textId="784C926A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C_n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Rp_k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</w:p>
          <w:p w14:paraId="5319772A" w14:textId="70BA8B15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C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C_n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1e-9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Rp_k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1e3</w:t>
            </w:r>
            <w:r w:rsidR="00C9144F"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 xml:space="preserve">    </w:t>
            </w:r>
            <w:r w:rsidR="00C9144F"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Conversion en F et en Ohm</w:t>
            </w:r>
          </w:p>
          <w:p w14:paraId="12FD590F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Parties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reelle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et imaginaire de l'admittance Y</w:t>
            </w:r>
          </w:p>
          <w:p w14:paraId="1C4E3CEA" w14:textId="12A93526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den_L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="009F6483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RCCs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</w:p>
          <w:p w14:paraId="008393C9" w14:textId="48D9F42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den_L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2C93107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Y_im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C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den_L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0B6ABD6D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Y_re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Y_im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695E948" w14:textId="77777777" w:rsidR="00403E12" w:rsidRPr="005862CE" w:rsidRDefault="00403E12" w:rsidP="00CF7FCB">
            <w:pPr>
              <w:spacing w:line="360" w:lineRule="auto"/>
              <w:jc w:val="both"/>
              <w:rPr>
                <w:sz w:val="16"/>
                <w:szCs w:val="16"/>
                <w:lang w:val="en-GB"/>
              </w:rPr>
            </w:pPr>
          </w:p>
        </w:tc>
      </w:tr>
    </w:tbl>
    <w:p w14:paraId="4EA2A27B" w14:textId="6D3ECA07" w:rsidR="00ED13C9" w:rsidRDefault="00ED13C9" w:rsidP="00CF7FCB">
      <w:pPr>
        <w:spacing w:line="360" w:lineRule="auto"/>
        <w:ind w:firstLine="0"/>
        <w:jc w:val="both"/>
        <w:rPr>
          <w:lang w:val="en-GB"/>
        </w:rPr>
      </w:pPr>
    </w:p>
    <w:p w14:paraId="0C3AD231" w14:textId="1CD968D4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6F82704" wp14:editId="0212E1F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92980" cy="3415210"/>
            <wp:effectExtent l="0" t="0" r="7620" b="0"/>
            <wp:wrapNone/>
            <wp:docPr id="213056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5865" name="Picture 21305658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" t="978" r="1818" b="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1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D97C3" w14:textId="1EA62B8F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3AB44B29" w14:textId="77777777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161E0E37" w14:textId="7E1BC43B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0C52CF7A" w14:textId="77777777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6C5F2478" w14:textId="069BA1B9" w:rsidR="00D408BF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0025BF8C" w14:textId="008B98A6" w:rsidR="00D408BF" w:rsidRPr="005862CE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3CC84CBE" w14:textId="48909C0E" w:rsidR="004C0967" w:rsidRPr="004D2988" w:rsidRDefault="004C0967" w:rsidP="0030114B">
      <w:pPr>
        <w:pStyle w:val="Heading3"/>
      </w:pPr>
      <w:bookmarkStart w:id="13" w:name="_Toc222772007"/>
      <w:r w:rsidRPr="004D2988">
        <w:lastRenderedPageBreak/>
        <w:t xml:space="preserve">I.II.II. </w:t>
      </w:r>
      <w:r w:rsidR="0030114B" w:rsidRPr="004D2988">
        <w:t>Calcul des écarts</w:t>
      </w:r>
      <w:bookmarkEnd w:id="13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C0967" w:rsidRPr="004D2988" w14:paraId="6A1E48C8" w14:textId="77777777" w:rsidTr="00243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6B34F348" w14:textId="703FCEB1" w:rsidR="004C0967" w:rsidRPr="004D2988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residus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6965FE53" w14:textId="77777777" w:rsidR="004C0967" w:rsidRPr="004D2988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ecart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(l'erreur) entre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impedance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calcule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theoriquement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et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impedance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reelle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experimentale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</w:p>
          <w:p w14:paraId="08DAA905" w14:textId="77777777" w:rsidR="004C0967" w:rsidRPr="004D2988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Z_micro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4792E9C0" w14:textId="77777777" w:rsidR="004C0967" w:rsidRPr="004D2988" w:rsidRDefault="004C0967" w:rsidP="00243F73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3A4176F" w14:textId="1D4BF146" w:rsidR="004C0967" w:rsidRPr="004D2988" w:rsidRDefault="004C0967" w:rsidP="00CF7FCB">
      <w:pPr>
        <w:spacing w:line="360" w:lineRule="auto"/>
        <w:ind w:firstLine="0"/>
        <w:jc w:val="both"/>
      </w:pPr>
    </w:p>
    <w:p w14:paraId="4D3D23DF" w14:textId="45B2671C" w:rsidR="00ED13C9" w:rsidRPr="004D2988" w:rsidRDefault="00ED13C9" w:rsidP="0030114B">
      <w:pPr>
        <w:pStyle w:val="Heading3"/>
      </w:pPr>
      <w:bookmarkStart w:id="14" w:name="_Toc221191341"/>
      <w:bookmarkStart w:id="15" w:name="_Toc222772008"/>
      <w:r w:rsidRPr="004D2988">
        <w:t>I.II.II</w:t>
      </w:r>
      <w:r w:rsidR="0030114B" w:rsidRPr="004D2988">
        <w:t>I</w:t>
      </w:r>
      <w:r w:rsidRPr="004D2988">
        <w:t xml:space="preserve">. </w:t>
      </w:r>
      <w:bookmarkEnd w:id="14"/>
      <w:r w:rsidR="0030114B" w:rsidRPr="004D2988">
        <w:t>Matrice Jacobienne</w:t>
      </w:r>
      <w:bookmarkEnd w:id="15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5862CE" w14:paraId="3871CD1E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F3E4FAB" w14:textId="2F48D021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Matrice_Jacobienne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)-&gt;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74834B3A" w14:textId="76529093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Basee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l'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algorithme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Levenberg_Marquardt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, cette fonction retourne la matrice Jacobienne</w:t>
            </w:r>
          </w:p>
          <w:p w14:paraId="6BE9F6CA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63139E23" w14:textId="5405BA1F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Vecteur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caracteristique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] avec L l'inductance [H], C la capacite parallèle [nF]et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resistance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modelisant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02A69244" w14:textId="737EE6A1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):Resistance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serie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etre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Ohmmetre</w:t>
            </w:r>
            <w:proofErr w:type="spellEnd"/>
          </w:p>
          <w:p w14:paraId="4B45DD3F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np.ndarray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): Tableau des frequence f</w:t>
            </w:r>
          </w:p>
          <w:p w14:paraId="5245899D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    Returns:</w:t>
            </w:r>
          </w:p>
          <w:p w14:paraId="029C7CF9" w14:textId="6C562988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: Matrice Jacobienne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definie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tel que chaque colonne i contient les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derivees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partielles par rapport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variable situe en i dans X pour toute</w:t>
            </w:r>
            <w:r w:rsidR="00C9144F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pulsation w</w:t>
            </w:r>
          </w:p>
          <w:p w14:paraId="48731F4B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03845AFE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w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</w:p>
          <w:p w14:paraId="07A3651E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C_n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Rp_k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</w:t>
            </w:r>
          </w:p>
          <w:p w14:paraId="226AF522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C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Rp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C_n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1e-9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Rp_k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1e3</w:t>
            </w:r>
          </w:p>
          <w:p w14:paraId="7C4AECE5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</w:p>
          <w:p w14:paraId="616EFB56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Variables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intermediaires</w:t>
            </w:r>
            <w:proofErr w:type="spellEnd"/>
          </w:p>
          <w:p w14:paraId="79ACECAD" w14:textId="7939A1D5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den_L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</w:p>
          <w:p w14:paraId="7A00B243" w14:textId="7AEF366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den_L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7C3B9A4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Y_im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C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w)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w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den_L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7AB58172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.sqrt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Y_im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2033ED73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</w:t>
            </w:r>
          </w:p>
          <w:p w14:paraId="03291226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59A9E636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Derivees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partielles de Y</w:t>
            </w:r>
          </w:p>
          <w:p w14:paraId="65F19E7A" w14:textId="39FB72FA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dYre_dL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**2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den_L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1599EA4" w14:textId="487784BF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dYim_dL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(w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</w:t>
            </w:r>
            <w:r w:rsidR="00C9144F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</w:t>
            </w:r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den_L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627B7C4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dZ_dL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dYre_dL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Y_im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dYim_dL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1CC1D145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5285F4B2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dYim_dCn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1e-9</w:t>
            </w:r>
          </w:p>
          <w:p w14:paraId="78092614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dZ_dCn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Z3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Y_im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dYim_dCn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1206D02B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</w:p>
          <w:p w14:paraId="2A6CC1B0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dYre_dRpn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Rp_k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294F3C07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dZ_dRpk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Z3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Y_re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dYre_dRpn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5FBEB022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</w:p>
          <w:p w14:paraId="3177EF28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column_stack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dZ_dL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dZ_dCn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dZ_dRpk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1A0E7A2D" w14:textId="77777777" w:rsidR="00403E12" w:rsidRPr="005862CE" w:rsidRDefault="00403E12" w:rsidP="00CF7FCB">
            <w:pPr>
              <w:spacing w:line="360" w:lineRule="auto"/>
              <w:rPr>
                <w:sz w:val="16"/>
                <w:szCs w:val="16"/>
                <w:lang w:val="en-GB"/>
              </w:rPr>
            </w:pPr>
          </w:p>
        </w:tc>
      </w:tr>
    </w:tbl>
    <w:p w14:paraId="0B41EC19" w14:textId="77777777" w:rsidR="00403E12" w:rsidRPr="005862CE" w:rsidRDefault="00403E12" w:rsidP="004F3260">
      <w:pPr>
        <w:spacing w:line="360" w:lineRule="auto"/>
        <w:rPr>
          <w:sz w:val="18"/>
          <w:szCs w:val="18"/>
          <w:lang w:val="en-GB"/>
        </w:rPr>
      </w:pPr>
      <w:bookmarkStart w:id="16" w:name="_Toc221191342"/>
    </w:p>
    <w:p w14:paraId="072E5CA3" w14:textId="759D8C43" w:rsidR="00CF7FCB" w:rsidRPr="004D2988" w:rsidRDefault="00CF7FCB" w:rsidP="0030114B">
      <w:pPr>
        <w:pStyle w:val="Heading3"/>
      </w:pPr>
      <w:bookmarkStart w:id="17" w:name="_Toc221191343"/>
      <w:bookmarkStart w:id="18" w:name="_Toc222772009"/>
      <w:bookmarkEnd w:id="16"/>
      <w:r w:rsidRPr="004D2988">
        <w:lastRenderedPageBreak/>
        <w:t xml:space="preserve">I.II.IV. </w:t>
      </w:r>
      <w:bookmarkEnd w:id="17"/>
      <w:r w:rsidR="0030114B" w:rsidRPr="004D2988">
        <w:t>Algorithme de Levenberg-Marquardt</w:t>
      </w:r>
      <w:bookmarkEnd w:id="18"/>
    </w:p>
    <w:p w14:paraId="7D237691" w14:textId="2A4989C2" w:rsidR="008667A8" w:rsidRPr="004D2988" w:rsidRDefault="008667A8" w:rsidP="008667A8">
      <w:r w:rsidRPr="004D2988">
        <w:rPr>
          <w:noProof/>
        </w:rPr>
        <w:drawing>
          <wp:anchor distT="0" distB="0" distL="114300" distR="114300" simplePos="0" relativeHeight="251658240" behindDoc="0" locked="0" layoutInCell="1" allowOverlap="1" wp14:anchorId="7990584C" wp14:editId="1583DDD6">
            <wp:simplePos x="0" y="0"/>
            <wp:positionH relativeFrom="margin">
              <wp:align>center</wp:align>
            </wp:positionH>
            <wp:positionV relativeFrom="paragraph">
              <wp:posOffset>192347</wp:posOffset>
            </wp:positionV>
            <wp:extent cx="6480000" cy="7934918"/>
            <wp:effectExtent l="0" t="0" r="0" b="9525"/>
            <wp:wrapTopAndBottom/>
            <wp:docPr id="8606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1520" name="Picture 860651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934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5862CE" w14:paraId="1500ED1C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42563DE" w14:textId="60756C4E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lastRenderedPageBreak/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Levenberg_Marquardt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X_init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int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learning_rate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7FC5801D" w14:textId="74695248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Algorithme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Levenberg-Marquardt pour l'optimisation non-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lineaire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parametres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du micro</w:t>
            </w:r>
          </w:p>
          <w:p w14:paraId="56D0D5F7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25ADB40F" w14:textId="05D9D8CC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X_init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Vecteur initial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caracteristique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] avec L l'inductance [H], C la capacite parallèle [nF]et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resistance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modelisant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13E15B93" w14:textId="18591EAB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Resistance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serie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etre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Ohmmetre</w:t>
            </w:r>
            <w:proofErr w:type="spellEnd"/>
          </w:p>
          <w:p w14:paraId="4782CBC0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Tableau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</w:t>
            </w:r>
          </w:p>
          <w:p w14:paraId="7FCF6B2C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Z_exp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Tableau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Numpy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impedances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experimentale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releve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en Ohm</w:t>
            </w:r>
          </w:p>
          <w:p w14:paraId="2C59CA37" w14:textId="022D3649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N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Nombre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iterations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l'algorithme</w:t>
            </w:r>
          </w:p>
          <w:p w14:paraId="0BAF6E5C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Returns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</w:t>
            </w:r>
          </w:p>
          <w:p w14:paraId="642972BF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: Vecteur optimisé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caracteristique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] avec L l'inductance [H], C la capacite parallèle [nF]et</w:t>
            </w:r>
          </w:p>
          <w:p w14:paraId="2523F37D" w14:textId="7AA1B4E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resistance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modelisant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6F40BDAD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21B989B0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X_init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dtype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5E3F7E2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alpha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learning_rate</w:t>
            </w:r>
            <w:proofErr w:type="spellEnd"/>
          </w:p>
          <w:p w14:paraId="75A975DC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v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</w:t>
            </w:r>
          </w:p>
          <w:p w14:paraId="011B742F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r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</w:p>
          <w:p w14:paraId="0D8EDA17" w14:textId="2772918C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eps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</w:p>
          <w:p w14:paraId="3C51613C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_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190C17D3" w14:textId="7685B176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r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residus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="009F6483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RCCs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FFAAD59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eps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(r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**2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EEA1687" w14:textId="555B2A48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Matrice_Jacobienne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56F35B9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.T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@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</w:p>
          <w:p w14:paraId="597F918D" w14:textId="2555AFDB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g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.T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@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r</w:t>
            </w:r>
          </w:p>
          <w:p w14:paraId="63B63FED" w14:textId="5D766888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H_lm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alpha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diag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diag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1e-8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1BF5F81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try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5BFD419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delta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solve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H_lm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g)</w:t>
            </w:r>
          </w:p>
          <w:p w14:paraId="2B387CB4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except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LinAlgError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6F02130" w14:textId="22952291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break</w:t>
            </w:r>
          </w:p>
          <w:p w14:paraId="4535F505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X_new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delta</w:t>
            </w:r>
          </w:p>
          <w:p w14:paraId="42059EB4" w14:textId="1F4EDC45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Contrainte physique : paramètres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toujou</w:t>
            </w:r>
            <w:r w:rsidR="009F6483"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positifs</w:t>
            </w:r>
          </w:p>
          <w:p w14:paraId="6CA629B8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X_new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.maximum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X_new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 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]) </w:t>
            </w:r>
          </w:p>
          <w:p w14:paraId="3D9B58E0" w14:textId="4FE87D71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eps_new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residus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X_new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="009F6483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RCCs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**2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BAD6BE9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eps_new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eps:</w:t>
            </w:r>
          </w:p>
          <w:p w14:paraId="171177A7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alpha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14280961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X_new</w:t>
            </w:r>
            <w:proofErr w:type="spellEnd"/>
          </w:p>
          <w:p w14:paraId="5EFC7B32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(delta)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1e-12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170F0668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break</w:t>
            </w:r>
          </w:p>
          <w:p w14:paraId="36758412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else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55587A88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alpha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4303B290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eps_new</w:t>
            </w:r>
            <w:proofErr w:type="spellEnd"/>
          </w:p>
          <w:p w14:paraId="73FEE76B" w14:textId="77777777" w:rsidR="00403E12" w:rsidRPr="005862CE" w:rsidRDefault="00403E12" w:rsidP="00CF7FCB">
            <w:pPr>
              <w:spacing w:line="360" w:lineRule="auto"/>
              <w:rPr>
                <w:sz w:val="16"/>
                <w:szCs w:val="16"/>
                <w:lang w:val="en-GB"/>
              </w:rPr>
            </w:pPr>
          </w:p>
        </w:tc>
      </w:tr>
    </w:tbl>
    <w:p w14:paraId="1CE33941" w14:textId="199C1E5D" w:rsidR="00CF7FCB" w:rsidRPr="004D2988" w:rsidRDefault="00CF7FCB" w:rsidP="0030114B">
      <w:pPr>
        <w:pStyle w:val="Heading3"/>
      </w:pPr>
      <w:bookmarkStart w:id="19" w:name="_Toc221191344"/>
      <w:bookmarkStart w:id="20" w:name="_Toc222772010"/>
      <w:r w:rsidRPr="004D2988">
        <w:lastRenderedPageBreak/>
        <w:t xml:space="preserve">I.II.V. </w:t>
      </w:r>
      <w:bookmarkEnd w:id="19"/>
      <w:r w:rsidR="0030114B" w:rsidRPr="004D2988">
        <w:t>Calcul du diagramme de Bode</w:t>
      </w:r>
      <w:bookmarkEnd w:id="20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4D2988" w14:paraId="5CE996F9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403E143B" w14:textId="07D3EED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calcul_bode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RCCs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Ramp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1e6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tuple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289B0310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"""Calcul la fonction de transfert en gain et phase d'un micro de guitare en fonction de ses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parametres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internes</w:t>
            </w:r>
          </w:p>
          <w:p w14:paraId="5DD1384E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3E69EAB8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Vecteur optimisé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caracteristique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electrique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] avec L l'inductance [H], C la capacite parallèle [nF]et</w:t>
            </w:r>
          </w:p>
          <w:p w14:paraId="005E5B48" w14:textId="025EC004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resistance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modelisant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3EE082BE" w14:textId="7521DED2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="009F6483"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RCCs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Resistance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serie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etre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Ohmmetre</w:t>
            </w:r>
            <w:proofErr w:type="spellEnd"/>
          </w:p>
          <w:p w14:paraId="46048599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Tableau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</w:t>
            </w:r>
          </w:p>
          <w:p w14:paraId="368606E4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Ramp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optional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Resistance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entree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l'amplificateur. Defaults to 1e6.</w:t>
            </w:r>
          </w:p>
          <w:p w14:paraId="4EC3172B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Returns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</w:t>
            </w:r>
          </w:p>
          <w:p w14:paraId="2D5CAB42" w14:textId="3B32B0BA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tuple[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]: Deux tableaux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Numpy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contenant respectivement le gain (en dB) et la phase (en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degres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 de la fonction de transfert du micro</w:t>
            </w:r>
          </w:p>
          <w:p w14:paraId="5722C643" w14:textId="0D47DFE5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it-IT" w:eastAsia="fr-FR"/>
              </w:rPr>
              <w:t>"""</w:t>
            </w:r>
          </w:p>
          <w:p w14:paraId="6C1CD686" w14:textId="5CF0C06D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w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f</w:t>
            </w:r>
          </w:p>
          <w:p w14:paraId="295EB8E2" w14:textId="2A81B06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C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Rp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1e-9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1e3</w:t>
            </w:r>
          </w:p>
          <w:p w14:paraId="31E786A7" w14:textId="52941A6F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</w:p>
          <w:p w14:paraId="1A257243" w14:textId="325C36DA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it-IT" w:eastAsia="fr-FR"/>
              </w:rPr>
              <w:t xml:space="preserve">#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it-IT" w:eastAsia="fr-FR"/>
              </w:rPr>
              <w:t>Impedance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it-IT" w:eastAsia="fr-FR"/>
              </w:rPr>
              <w:t xml:space="preserve"> serie</w:t>
            </w:r>
          </w:p>
          <w:p w14:paraId="299D33A8" w14:textId="57F8183E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Z_ser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="009F6483"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RCCs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j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w</w:t>
            </w:r>
          </w:p>
          <w:p w14:paraId="0ED37A2B" w14:textId="7BB602CA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</w:p>
          <w:p w14:paraId="620277B2" w14:textId="574FB31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Impedance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parallèle</w:t>
            </w:r>
          </w:p>
          <w:p w14:paraId="13B6CAB9" w14:textId="5C68316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Y_para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Ramp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j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C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</w:p>
          <w:p w14:paraId="668BD3A0" w14:textId="0EF29A2D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Z_para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Y_para</w:t>
            </w:r>
            <w:proofErr w:type="spellEnd"/>
          </w:p>
          <w:p w14:paraId="1D4298B7" w14:textId="7AF13183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1EE95410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Fonction de transfert</w:t>
            </w:r>
          </w:p>
          <w:p w14:paraId="784AAA66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Z_para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Z_ser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Z_para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377FAEC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0CE210EB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gain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57AFD166" w14:textId="77777777" w:rsidR="00403E12" w:rsidRPr="005862C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phase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angle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deg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F012195" w14:textId="77777777" w:rsidR="00403E12" w:rsidRPr="004D2988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gain, phase</w:t>
            </w:r>
          </w:p>
          <w:p w14:paraId="253E2A4D" w14:textId="77777777" w:rsidR="00403E12" w:rsidRPr="004D2988" w:rsidRDefault="00403E12" w:rsidP="00CF7FCB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7C4D887" w14:textId="1B131055" w:rsidR="00CF7FCB" w:rsidRPr="004D2988" w:rsidRDefault="005862CE" w:rsidP="005862CE">
      <w:pPr>
        <w:spacing w:line="360" w:lineRule="auto"/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46AE7E" wp14:editId="57662936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58640" cy="3269216"/>
            <wp:effectExtent l="0" t="0" r="3810" b="7620"/>
            <wp:wrapNone/>
            <wp:docPr id="18748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1705" name="Picture 18748717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69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D17FC" w14:textId="57CB14F8" w:rsidR="004C5EBD" w:rsidRPr="004D2988" w:rsidRDefault="00CF7FCB" w:rsidP="0056725D">
      <w:pPr>
        <w:pStyle w:val="Heading2"/>
        <w:spacing w:line="360" w:lineRule="auto"/>
      </w:pPr>
      <w:bookmarkStart w:id="21" w:name="_Toc221191345"/>
      <w:bookmarkStart w:id="22" w:name="_Toc222772011"/>
      <w:r w:rsidRPr="004D2988">
        <w:lastRenderedPageBreak/>
        <w:t xml:space="preserve">I.III. </w:t>
      </w:r>
      <w:bookmarkEnd w:id="21"/>
      <w:r w:rsidR="004C0967" w:rsidRPr="004D2988">
        <w:t>Mise en évidence du filtrage spatial</w:t>
      </w:r>
      <w:bookmarkStart w:id="23" w:name="_Toc221191348"/>
      <w:bookmarkEnd w:id="22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C5EBD" w:rsidRPr="005862CE" w14:paraId="741D3484" w14:textId="77777777" w:rsidTr="004C5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23AD6534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attenuation_theorique_db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frequences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-&gt;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tuple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4E104DC9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"""Calcule la Fonction de Transfert Relative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Attenuation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 du Humbucker </w:t>
            </w:r>
          </w:p>
          <w:p w14:paraId="62850650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par rapport au Single Coil en fonction de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.</w:t>
            </w:r>
          </w:p>
          <w:p w14:paraId="2450134A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Modèle : Filtrage en peigne dû à l'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ecartement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bobines.</w:t>
            </w:r>
          </w:p>
          <w:p w14:paraId="2F00CAC3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4C6F5C40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Tableau des fréquences</w:t>
            </w:r>
          </w:p>
          <w:p w14:paraId="6732F30A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x1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Position du 1er bobinage du micro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28A2C723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x2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Position du 2ème bobinage du micro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07BE50E7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xm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): Position du micro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singlecoil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2B325076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L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Longueur de la corde</w:t>
            </w:r>
          </w:p>
          <w:p w14:paraId="44458E97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): Fréquence fondamentale de la corde</w:t>
            </w:r>
          </w:p>
          <w:p w14:paraId="3B7C1AE3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Returns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</w:t>
            </w:r>
          </w:p>
          <w:p w14:paraId="23203CC0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tuple[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np.ndarray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]: fonction de transfert en dB du Humbucker par rapport au Single Coil, et atténuation due au filtre peigne seul</w:t>
            </w:r>
          </w:p>
          <w:p w14:paraId="26C753C4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47E53AA7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v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</w:t>
            </w:r>
          </w:p>
          <w:p w14:paraId="4007F834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k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frequences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0CC9AD13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delta_x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it-IT" w:eastAsia="fr-FR"/>
              </w:rPr>
              <w:t>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)</w:t>
            </w:r>
          </w:p>
          <w:p w14:paraId="30015EA3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x_humbucker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x2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</w:p>
          <w:p w14:paraId="3F98578D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526388E0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signal_sc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.sin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(k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xm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</w:t>
            </w:r>
          </w:p>
          <w:p w14:paraId="4F86CC3F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15662AF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Signal HB (Position + Filtre Peigne)</w:t>
            </w:r>
          </w:p>
          <w:p w14:paraId="6A148639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Note :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x_humbucker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est le centre du micro</w:t>
            </w:r>
          </w:p>
          <w:p w14:paraId="306E30D2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filtre_peigne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.cos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(k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delta_x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E53ADC0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signal_hb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.sin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(k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x_humbucker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))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filtre_peigne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B3D60D6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3CB8D386" w14:textId="77777777" w:rsidR="004C5EBD" w:rsidRPr="004D2988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Ratio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Theorique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(Avec gestion de la division par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zero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)</w:t>
            </w:r>
          </w:p>
          <w:p w14:paraId="19979718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ratio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.divide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signal_hb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signal_sc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out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zeros_like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signal_sc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where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signal_sc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!=0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78C3E45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ratio_db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.log10(ratio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A3DD302" w14:textId="77777777" w:rsidR="004C5EBD" w:rsidRPr="005862CE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ratio_db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.cos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(k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delta_x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)))</w:t>
            </w:r>
          </w:p>
          <w:p w14:paraId="4F2FB41A" w14:textId="77777777" w:rsidR="004C5EBD" w:rsidRPr="005862CE" w:rsidRDefault="004C5EBD" w:rsidP="004C5EBD">
            <w:pPr>
              <w:rPr>
                <w:lang w:val="en-GB"/>
              </w:rPr>
            </w:pPr>
          </w:p>
        </w:tc>
      </w:tr>
    </w:tbl>
    <w:bookmarkEnd w:id="23"/>
    <w:p w14:paraId="2163E88E" w14:textId="4E78B7A2" w:rsidR="00CF7FCB" w:rsidRPr="005862CE" w:rsidRDefault="005862CE" w:rsidP="00CF7FCB">
      <w:pPr>
        <w:ind w:firstLine="0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0829A3DD" wp14:editId="0547EAD7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870960" cy="3225801"/>
            <wp:effectExtent l="0" t="0" r="0" b="0"/>
            <wp:wrapNone/>
            <wp:docPr id="1314523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3003" name="Picture 13145230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225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FA189" w14:textId="33366701" w:rsidR="00E72846" w:rsidRPr="004D2988" w:rsidRDefault="00E72846" w:rsidP="00E72846">
      <w:pPr>
        <w:pStyle w:val="Heading1"/>
        <w:numPr>
          <w:ilvl w:val="0"/>
          <w:numId w:val="16"/>
        </w:numPr>
        <w:spacing w:line="360" w:lineRule="auto"/>
      </w:pPr>
      <w:bookmarkStart w:id="24" w:name="_Toc221191351"/>
      <w:bookmarkStart w:id="25" w:name="_Toc222772012"/>
      <w:r w:rsidRPr="004D2988">
        <w:lastRenderedPageBreak/>
        <w:t>Traitement des données expérimentale</w:t>
      </w:r>
      <w:bookmarkEnd w:id="25"/>
    </w:p>
    <w:p w14:paraId="28E14C85" w14:textId="463D2309" w:rsidR="00E72846" w:rsidRPr="004D2988" w:rsidRDefault="00E72846" w:rsidP="00FB7314">
      <w:pPr>
        <w:pStyle w:val="Heading2"/>
      </w:pPr>
      <w:bookmarkStart w:id="26" w:name="_Toc222772013"/>
      <w:r w:rsidRPr="004D2988">
        <w:t>II.I. Filtrage des données</w:t>
      </w:r>
      <w:r w:rsidR="004935D6" w:rsidRPr="004D2988">
        <w:t xml:space="preserve"> (Passe bas numérique)</w:t>
      </w:r>
      <w:bookmarkEnd w:id="26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72846" w:rsidRPr="005862CE" w14:paraId="2EFB2DD3" w14:textId="77777777" w:rsidTr="00353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6DFACFE9" w14:textId="174C2C3F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4A0715C1" w14:textId="2EA5643B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proofErr w:type="spellEnd"/>
          </w:p>
          <w:p w14:paraId="0CDA6D8D" w14:textId="0F4BE4A9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2A964EF" w14:textId="148EFFC2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lire_fichier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2791ECD5" w14:textId="4191412A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[]</w:t>
            </w:r>
          </w:p>
          <w:p w14:paraId="24377036" w14:textId="4C99606A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B6144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7DD8905E" w14:textId="75A24048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file_s2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CB363D1" w14:textId="06E2578C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L_lignes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file_s2.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readlines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29091C79" w14:textId="39E36AB9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L_lignes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:]:</w:t>
            </w:r>
          </w:p>
          <w:p w14:paraId="5D9615BD" w14:textId="66C77C2C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ligne.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1CCCDF2" w14:textId="3363E966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0905B866" w14:textId="07868CC1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3B7FE1B8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List_temps.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76FBA069" w14:textId="286F6F80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B6144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ligne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</w:t>
            </w:r>
          </w:p>
          <w:p w14:paraId="2E45C5F2" w14:textId="13E02BD9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</w:p>
          <w:p w14:paraId="45C79AAC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5859673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40E964B6" w14:textId="290B6E1E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with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'w'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file:</w:t>
            </w:r>
          </w:p>
          <w:p w14:paraId="54C97707" w14:textId="69CB0CAD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Time;Signal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FE82A5F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t, 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zip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18AE6EC2" w14:textId="664448B2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}\t{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0D7EC6F" w14:textId="1899D276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filtre_passe_bas_1er_ordre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List_sig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tau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60CF3D0F" w14:textId="200B0B70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"""Filtre passe-bas du 1er ordre (IIR - Infinite Impulse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Response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).</w:t>
            </w:r>
          </w:p>
          <w:p w14:paraId="0966589F" w14:textId="3640CBC3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Params</w:t>
            </w:r>
          </w:p>
          <w:p w14:paraId="36627C04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-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 liste des temps</w:t>
            </w:r>
          </w:p>
          <w:p w14:paraId="7B3C7E64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-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List_sig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: liste des signaux</w:t>
            </w:r>
          </w:p>
          <w:p w14:paraId="5AC9B378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- tau: constante de temps du filtre (en secondes).</w:t>
            </w:r>
          </w:p>
          <w:p w14:paraId="06F6E73A" w14:textId="0EF88AAD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225FD554" w14:textId="1EA87BC0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FBA769F" w14:textId="590EAD94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5187C870" w14:textId="7EF73A8A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722BCC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Calculer l'intervalle de temps moyen (en secondes)</w:t>
            </w:r>
          </w:p>
          <w:p w14:paraId="5631E355" w14:textId="0CC9B5CF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5288062" w14:textId="2597D69E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DD217C1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Calculer le coefficient du filtre 1er ordre</w:t>
            </w:r>
          </w:p>
          <w:p w14:paraId="478E64B7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alpha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tau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dt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CBA8989" w14:textId="205C6518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5B3B2A6E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Appliquer le filtre de manière causale : y[n] = alpha * x[n] + (1 - alpha) * y[n-1]</w:t>
            </w:r>
          </w:p>
          <w:p w14:paraId="07D799C0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filtered_sig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zeros_like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53221C7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filtered_sig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1F46D6FE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)):</w:t>
            </w:r>
          </w:p>
          <w:p w14:paraId="09E37788" w14:textId="7BF2942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filtered_sig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alpha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alpha)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filtered_sig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766D3F65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filtered_sig</w:t>
            </w:r>
            <w:proofErr w:type="spellEnd"/>
          </w:p>
          <w:p w14:paraId="463897A4" w14:textId="77777777" w:rsidR="00E72846" w:rsidRPr="005862CE" w:rsidRDefault="00E72846" w:rsidP="0035347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090B0CAF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)):</w:t>
            </w:r>
          </w:p>
          <w:p w14:paraId="07F25352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..."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67317AD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sig_brut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lire_fichier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38602C1A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L_path_out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filtre_passe_bas_1er_ordre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sig_brut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5C88BCC8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done"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4E5CD20" w14:textId="5E07D81E" w:rsidR="00E72846" w:rsidRPr="005862CE" w:rsidRDefault="00E72846" w:rsidP="0035347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</w:tc>
      </w:tr>
    </w:tbl>
    <w:p w14:paraId="5344B736" w14:textId="242A982D" w:rsidR="00E72846" w:rsidRPr="005862CE" w:rsidRDefault="00E72846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7559D170" w14:textId="2518D026" w:rsidR="00E72846" w:rsidRPr="004D2988" w:rsidRDefault="00E72846" w:rsidP="00FB7314">
      <w:pPr>
        <w:pStyle w:val="Heading2"/>
      </w:pPr>
      <w:bookmarkStart w:id="27" w:name="_Toc222772014"/>
      <w:r w:rsidRPr="004D2988">
        <w:lastRenderedPageBreak/>
        <w:t xml:space="preserve">II.II. </w:t>
      </w:r>
      <w:r w:rsidR="00FB7314" w:rsidRPr="004D2988">
        <w:t>Amplitude</w:t>
      </w:r>
      <w:r w:rsidRPr="004D2988">
        <w:t xml:space="preserve"> d’un signal périodique</w:t>
      </w:r>
      <w:bookmarkEnd w:id="27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72846" w:rsidRPr="005862CE" w14:paraId="5F760CF9" w14:textId="77777777" w:rsidTr="00353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0B483A78" w14:textId="49F31381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6CF7C4F7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proofErr w:type="spellEnd"/>
          </w:p>
          <w:p w14:paraId="784C1A7C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AA0F079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2B361B50" w14:textId="6B5C0BC0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with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'w'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file:</w:t>
            </w:r>
          </w:p>
          <w:p w14:paraId="55C29F3B" w14:textId="42C48EF4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Time;Signal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6638C1A" w14:textId="754666CC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t, 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zip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540289FA" w14:textId="7C4E4DBE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}\t{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0740F12" w14:textId="2D6E02A2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F72D172" w14:textId="6F3C64EB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72D9ED2F" w14:textId="0BF5433C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2D6D29AC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4FE4803A" w14:textId="05DB34BE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C181B9F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</w:p>
          <w:p w14:paraId="13E8617B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L_lignes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file.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readlines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  <w:p w14:paraId="54F0606F" w14:textId="6B0CE26F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L_lignes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70000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24B0575F" w14:textId="688433CC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ligne.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\t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1C149136" w14:textId="2F9BDA5E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5C1372D9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7129CB71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List_temps.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6B6E9B5E" w14:textId="067FB4D9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List_sig.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0D4B65F4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2092FE69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amplitude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max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List_sig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List_sig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4236C189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amplitude</w:t>
            </w:r>
          </w:p>
          <w:p w14:paraId="26C0B1A2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1E52AA32" w14:textId="77777777" w:rsidR="00E72846" w:rsidRPr="004D2988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i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range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L_path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)):</w:t>
            </w:r>
          </w:p>
          <w:p w14:paraId="64580A0B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amp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20862595" w14:textId="77777777" w:rsidR="00E72846" w:rsidRPr="005862C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'Python/Code/amplitudes.csv'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L_labels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[:i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], 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(p)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p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[:i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]])</w:t>
            </w:r>
          </w:p>
          <w:p w14:paraId="4A19EBC0" w14:textId="77777777" w:rsidR="00E72846" w:rsidRPr="005862CE" w:rsidRDefault="00E72846" w:rsidP="0035347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</w:tc>
      </w:tr>
    </w:tbl>
    <w:p w14:paraId="17382C76" w14:textId="5B211443" w:rsidR="00E72846" w:rsidRPr="005862CE" w:rsidRDefault="00B6144D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  <w:r>
        <w:rPr>
          <w:rFonts w:asciiTheme="majorHAnsi" w:eastAsiaTheme="majorEastAsia" w:hAnsiTheme="majorHAnsi" w:cstheme="majorBidi"/>
          <w:b/>
          <w:bCs/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50C67EF6" wp14:editId="22558C32">
            <wp:simplePos x="0" y="0"/>
            <wp:positionH relativeFrom="margin">
              <wp:align>center</wp:align>
            </wp:positionH>
            <wp:positionV relativeFrom="paragraph">
              <wp:posOffset>464820</wp:posOffset>
            </wp:positionV>
            <wp:extent cx="4165294" cy="3124200"/>
            <wp:effectExtent l="0" t="0" r="6985" b="0"/>
            <wp:wrapNone/>
            <wp:docPr id="1995533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3683" name="Picture 1995533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29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2F4B5" w14:textId="2144462C" w:rsidR="000D1C25" w:rsidRPr="004D2988" w:rsidRDefault="007C561A" w:rsidP="00E72846">
      <w:pPr>
        <w:pStyle w:val="Heading1"/>
        <w:numPr>
          <w:ilvl w:val="0"/>
          <w:numId w:val="16"/>
        </w:numPr>
        <w:spacing w:line="360" w:lineRule="auto"/>
      </w:pPr>
      <w:bookmarkStart w:id="28" w:name="_Toc222772015"/>
      <w:r w:rsidRPr="004D2988">
        <w:lastRenderedPageBreak/>
        <w:t>Reponse_elec.py</w:t>
      </w:r>
      <w:bookmarkEnd w:id="24"/>
      <w:bookmarkEnd w:id="28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6E05A4" w:rsidRPr="004D2988" w14:paraId="7F425352" w14:textId="77777777" w:rsidTr="006E0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02C1F969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Importations des bibliothèques ---</w:t>
            </w:r>
          </w:p>
          <w:p w14:paraId="514E4DDE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proofErr w:type="spellEnd"/>
          </w:p>
          <w:p w14:paraId="440E2CFE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</w:p>
          <w:p w14:paraId="6EE0E2F7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.path.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abspath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join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dirname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(__file__),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'../..'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)))</w:t>
            </w:r>
          </w:p>
          <w:p w14:paraId="446FFDA4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from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library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Modelisation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</w:p>
          <w:p w14:paraId="1762433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2FBA39A7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proofErr w:type="spellEnd"/>
          </w:p>
          <w:p w14:paraId="164281E1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</w:p>
          <w:p w14:paraId="107D4FC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close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"all"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6B08361" w14:textId="72C085AC" w:rsidR="00F829F2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basicConfig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level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.INFO,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format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levelname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%(message)s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67F5CDE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--- Variables ---</w:t>
            </w:r>
          </w:p>
          <w:p w14:paraId="3F1A997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5.26e3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Resistance DC SingleCoil [Ohms]</w:t>
            </w:r>
          </w:p>
          <w:p w14:paraId="7A7E9537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4.52e3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Resistance DC Humbucker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parallèle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[Ohms]</w:t>
            </w:r>
          </w:p>
          <w:p w14:paraId="652F4C26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15.34e3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Resistance DC Humbucker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série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[Ohms]</w:t>
            </w:r>
          </w:p>
          <w:p w14:paraId="628940AB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Ramp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   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Resistance de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l'ampli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[Ohms]</w:t>
            </w:r>
          </w:p>
          <w:p w14:paraId="4682CB6B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97.6e3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Resistance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du PDT [Ohms]</w:t>
            </w:r>
          </w:p>
          <w:p w14:paraId="22C2A5E9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X0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450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Initalisation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[L, C, R_p]</w:t>
            </w:r>
          </w:p>
          <w:p w14:paraId="20638D8D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Taux d'apprentissage</w:t>
            </w:r>
          </w:p>
          <w:p w14:paraId="263A0CA7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u_Ugbf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sur tension GBF [V] (±1% lecture + résolution ADC)</w:t>
            </w:r>
          </w:p>
          <w:p w14:paraId="1C041F83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u_res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sur tension mesurée [V]</w:t>
            </w:r>
          </w:p>
          <w:p w14:paraId="7AE2E70B" w14:textId="6DC67D44" w:rsidR="00F829F2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97.6e3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sur R : ±1%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spec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résistance de précision)</w:t>
            </w:r>
          </w:p>
          <w:p w14:paraId="2C50BBAC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Graphique ---</w:t>
            </w:r>
          </w:p>
          <w:p w14:paraId="303C6F1B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'#000080'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197F2C70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'#8B0000'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3ED87F0F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'#006400'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128F2909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'#9400D3'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1925F5CB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'#00CD00'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60533713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'#FF8C00'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7374B4EF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9"/>
                <w:szCs w:val="19"/>
                <w:lang w:eastAsia="fr-FR"/>
              </w:rPr>
            </w:pPr>
          </w:p>
          <w:p w14:paraId="7D6CE313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--- Fonction pour lire les fichier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experimentaux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---</w:t>
            </w:r>
          </w:p>
          <w:p w14:paraId="55504A2F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def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it-IT" w:eastAsia="fr-FR"/>
              </w:rPr>
              <w:t>lire_fichier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):</w:t>
            </w:r>
          </w:p>
          <w:p w14:paraId="043AD7B3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f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[]</w:t>
            </w:r>
          </w:p>
          <w:p w14:paraId="6071B3B6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Vin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0508241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Vs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245E1B98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49554C64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68607EAE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8E8B7B2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L_lignes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file.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readlines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72DC0360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L_lignes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:]:</w:t>
            </w:r>
          </w:p>
          <w:p w14:paraId="7D7A604C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ligne.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ACD4F80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116FC023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072AC201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Vin.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0E615830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4780E947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Vs.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37821957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Vhp.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15130290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Vhs.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10D2BA50" w14:textId="6C5E2D1E" w:rsidR="006E05A4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(Vin),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(f),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(Vs),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(Vhs)</w:t>
            </w:r>
          </w:p>
        </w:tc>
      </w:tr>
    </w:tbl>
    <w:p w14:paraId="306F723B" w14:textId="77777777" w:rsidR="006E05A4" w:rsidRPr="004D2988" w:rsidRDefault="006E05A4" w:rsidP="006E05A4">
      <w:pPr>
        <w:ind w:firstLine="0"/>
      </w:pPr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F3260" w:rsidRPr="005862CE" w14:paraId="76C802EA" w14:textId="77777777" w:rsidTr="004F3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2F8182A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lastRenderedPageBreak/>
              <w:t xml:space="preserve"># --- Fonction calculer les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incertidude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absolue ---</w:t>
            </w:r>
          </w:p>
          <w:p w14:paraId="12C3DF5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def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calcul_incertitude_Z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u_ures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):</w:t>
            </w:r>
          </w:p>
          <w:p w14:paraId="7F5C15DF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</w:p>
          <w:p w14:paraId="0AC0033A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Calcule l'incertitude ABSOLUE sur Z [Ohm].</w:t>
            </w:r>
          </w:p>
          <w:p w14:paraId="03487B40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Formule : Z = R *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/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- 1)</w:t>
            </w:r>
          </w:p>
          <w:p w14:paraId="0EACFC0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Propagation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d'erreur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:</w:t>
            </w:r>
          </w:p>
          <w:p w14:paraId="1D4E423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        u(Z)/Z =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[(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/R)² +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)² +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u_ures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)²]</w:t>
            </w:r>
          </w:p>
          <w:p w14:paraId="5E4FDB86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</w:t>
            </w:r>
          </w:p>
          <w:p w14:paraId="38A59AD1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relative</w:t>
            </w:r>
          </w:p>
          <w:p w14:paraId="4431166C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u_Z_rel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.sqrt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</w:p>
          <w:p w14:paraId="2A36068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        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</w:p>
          <w:p w14:paraId="75A6167A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            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u_ures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7FB93C8E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Impédance pour chaque point</w:t>
            </w:r>
          </w:p>
          <w:p w14:paraId="005505B5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Z_calc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U_gbf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u_res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8C89671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absolue [Ohm]</w:t>
            </w:r>
          </w:p>
          <w:p w14:paraId="224054E8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u_Z_abs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Z_calc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u_Z_rel</w:t>
            </w:r>
            <w:proofErr w:type="spellEnd"/>
          </w:p>
          <w:p w14:paraId="190600B4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u_Z_abs</w:t>
            </w:r>
            <w:proofErr w:type="spellEnd"/>
          </w:p>
          <w:p w14:paraId="1655CA9E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744ABEFA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--- Lectures des données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experimentales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---</w:t>
            </w:r>
          </w:p>
          <w:p w14:paraId="728D63C5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f, Vin, Vs,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Vhs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lire_fichier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"Python/data/raw/01-Reponse_elec/Mesure_Impedance_PDT_100k.csv"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5A97C0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Z_s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020851B2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1432C6D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7B033A9D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</w:p>
          <w:p w14:paraId="45EC8A54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calcul_incertitude_Z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 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 xml:space="preserve">#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>kOhm</w:t>
            </w:r>
            <w:proofErr w:type="spellEnd"/>
          </w:p>
          <w:p w14:paraId="1E838492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calcul_incertitude_Z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 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 xml:space="preserve">#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>kOhm</w:t>
            </w:r>
            <w:proofErr w:type="spellEnd"/>
          </w:p>
          <w:p w14:paraId="36819687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calcul_incertitude_Z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21.1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u_Ugbf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Vhs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 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 xml:space="preserve">#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nl-NL" w:eastAsia="fr-FR"/>
              </w:rPr>
              <w:t>kOhm</w:t>
            </w:r>
            <w:proofErr w:type="spellEnd"/>
          </w:p>
          <w:p w14:paraId="24788971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kw_S_exp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u_Z_s</w:t>
            </w:r>
            <w:proofErr w:type="spellEnd"/>
          </w:p>
          <w:p w14:paraId="3F3D8A12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kw_Hp_exp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u_Z_hp</w:t>
            </w:r>
            <w:proofErr w:type="spellEnd"/>
          </w:p>
          <w:p w14:paraId="36E69C1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kw_Hs_exp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u_Z_hs</w:t>
            </w:r>
            <w:proofErr w:type="spellEnd"/>
          </w:p>
          <w:p w14:paraId="47FF3077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</w:p>
          <w:p w14:paraId="23F326B7" w14:textId="4D945B5F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Affichage des incertitudes ---</w:t>
            </w:r>
          </w:p>
          <w:p w14:paraId="4220FA05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"="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60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6246CDC" w14:textId="77777777" w:rsidR="007844A9" w:rsidRPr="004D2988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"INCERTITUDES SUR L'IMPEDANCE [kOhm]"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AA6BA09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"SingleCoil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C6E0E1F" w14:textId="6F3619F0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u_Z_s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(Z_s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520A8F6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parallèle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8AA6FB5" w14:textId="4F822859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u_Z_hp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D8C5847" w14:textId="77777777" w:rsidR="007844A9" w:rsidRPr="005862CE" w:rsidRDefault="007844A9" w:rsidP="007844A9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série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1345E62" w14:textId="5ED50DF2" w:rsidR="00276426" w:rsidRPr="005862CE" w:rsidRDefault="007844A9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u_Z_hs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B16AB12" w14:textId="77777777" w:rsidR="00F829F2" w:rsidRPr="005862CE" w:rsidRDefault="00F829F2" w:rsidP="0027642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41E1F9D" w14:textId="77777777" w:rsidR="00F829F2" w:rsidRPr="004D2988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Appel de l'algorithme de Levenberg-Marquardt ---</w:t>
            </w:r>
          </w:p>
          <w:p w14:paraId="02AF97BD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zeros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255CEF00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79499576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X_s, S_s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Levenberg_Marquardt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f, Z_s,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6F7C522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Levenberg_Marquardt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f,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A52672B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Levenberg_Marquardt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f,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64CB0D8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i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S_s</w:t>
            </w:r>
          </w:p>
          <w:p w14:paraId="4729083D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i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S_hp</w:t>
            </w:r>
            <w:proofErr w:type="spellEnd"/>
          </w:p>
          <w:p w14:paraId="0C2DE7BA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i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S_hs</w:t>
            </w:r>
            <w:proofErr w:type="spellEnd"/>
          </w:p>
          <w:p w14:paraId="581F7CB2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4AFFA65C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4C9DEE43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L_S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61CA6E2F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2DF1E5DB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lastRenderedPageBreak/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"SingleCoil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 L=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H, C=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nF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, Rp=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:.1f}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kOhm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40BC1CD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parallele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 L=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H, C=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nF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, Rp=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:.1f}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kOhm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21694A3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parallele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 L=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H, C=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:.2f}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nF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, Rp=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:.1f}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kOhm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7510FC5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BD7019B" w14:textId="77777777" w:rsidR="00F829F2" w:rsidRPr="004D2988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Modèle numérique ---</w:t>
            </w:r>
          </w:p>
          <w:p w14:paraId="0265A00F" w14:textId="77777777" w:rsidR="00F829F2" w:rsidRPr="004D2988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freq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linspace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30_000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FB9FF99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calcul_bode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(X_s,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Ramp)</w:t>
            </w:r>
          </w:p>
          <w:p w14:paraId="6D8F4123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calcul_bode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Ramp)</w:t>
            </w:r>
          </w:p>
          <w:p w14:paraId="326DE192" w14:textId="325B007A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calcul_bode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Ramp)</w:t>
            </w:r>
          </w:p>
          <w:p w14:paraId="48D95EFF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A30B616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---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Diagramme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de Bode ---</w:t>
            </w:r>
          </w:p>
          <w:p w14:paraId="79C64600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figure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figsize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8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4678704D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subplot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5790F05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82.41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"#F0E68C"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fondamentales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041EC82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facecolor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"none"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hatch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"////"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5C1B322F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edgecolor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"#424242"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harmoniques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A6111B0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8F053E6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6CF528E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gain_hs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A9EEDAC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xscale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'log'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E10C263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grid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which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'both'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linestyle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'--'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linewidth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3FE472E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"Gain [$dB$]"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CFD62E4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title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Diagramme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de Bode des micros"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FC77AA1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"Frequence [$Hz$]"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FFC6ABA" w14:textId="3C73679F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30000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21973B69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subplot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1CEFCD1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82.41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"#F0E68C"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fondamentales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CC5B751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facecolor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"none"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hatch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"////"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08166CA8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edgecolor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"#424242"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"Frequences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harmoniques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F530E6B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05D1137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D6A257F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phase_hs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C2D7405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xscale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'log'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6C8B977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grid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which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'both'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linestyle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'--'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linewidth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D7FAEF2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"Phase [$°$]"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66753E8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"Frequence [$Hz$]"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50AA487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30000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4456A031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legend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loc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'lower left'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A4C46C6" w14:textId="77777777" w:rsidR="00F829F2" w:rsidRPr="004D2988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savefig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"Python/Exports/01-Reponse_electrique_frequetielle/00-Bode.png"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B440500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close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2B80C07F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05658668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---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Courbe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Z = f(w) ---</w:t>
            </w:r>
          </w:p>
          <w:p w14:paraId="22E1F516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save_plot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"Python/Exports/01-Reponse_electrique_frequetielle/Impedance.png"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</w:p>
          <w:p w14:paraId="51841466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        (f, Z_s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530F6ADD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(f,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Z_hp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kw_Hp_exp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),</w:t>
            </w:r>
          </w:p>
          <w:p w14:paraId="11838A03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                (f,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Z_hs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kw_Hs_exp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),</w:t>
            </w:r>
          </w:p>
          <w:p w14:paraId="7E5253E0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 xml:space="preserve">            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Z_micro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(X_s,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3768C0D2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Z_micro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48BA0949" w14:textId="77777777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Z_micro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X_hs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.pi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*1e-3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24031CEC" w14:textId="77777777" w:rsidR="00F829F2" w:rsidRPr="004D2988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title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"Impedances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micros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$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|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Z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|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$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en fonction de la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</w:t>
            </w:r>
          </w:p>
          <w:p w14:paraId="3C051D19" w14:textId="65233A03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"Frequence [$Hz$]"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"Impedance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$k</w:t>
            </w:r>
            <w:r w:rsidRPr="005862CE">
              <w:rPr>
                <w:rFonts w:ascii="Consolas" w:eastAsia="Times New Roman" w:hAnsi="Consolas" w:cs="Times New Roman"/>
                <w:b/>
                <w:bCs/>
                <w:color w:val="116329"/>
                <w:kern w:val="0"/>
                <w:sz w:val="16"/>
                <w:szCs w:val="16"/>
                <w:lang w:val="en-GB" w:eastAsia="fr-FR"/>
              </w:rPr>
              <w:t>\O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mega$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]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</w:p>
          <w:p w14:paraId="7D12242F" w14:textId="3E729A40" w:rsidR="00F829F2" w:rsidRPr="005862CE" w:rsidRDefault="00F829F2" w:rsidP="00F829F2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30_000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legend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error_bars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838D173" w14:textId="6F76B77E" w:rsidR="006E05A4" w:rsidRPr="005862CE" w:rsidRDefault="006E05A4" w:rsidP="006E05A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</w:tc>
      </w:tr>
    </w:tbl>
    <w:p w14:paraId="76369B09" w14:textId="3F1E86A1" w:rsidR="000D1C25" w:rsidRPr="005862CE" w:rsidRDefault="000D1C25" w:rsidP="00276426">
      <w:pPr>
        <w:ind w:firstLine="0"/>
        <w:rPr>
          <w:lang w:val="en-GB"/>
        </w:rPr>
      </w:pPr>
      <w:r w:rsidRPr="005862CE">
        <w:rPr>
          <w:lang w:val="en-GB"/>
        </w:rPr>
        <w:br w:type="page"/>
      </w:r>
    </w:p>
    <w:p w14:paraId="629E80C1" w14:textId="2EA174C5" w:rsidR="007C561A" w:rsidRPr="004D2988" w:rsidRDefault="007C561A" w:rsidP="00E72846">
      <w:pPr>
        <w:pStyle w:val="Heading1"/>
        <w:numPr>
          <w:ilvl w:val="0"/>
          <w:numId w:val="16"/>
        </w:numPr>
        <w:spacing w:line="360" w:lineRule="auto"/>
      </w:pPr>
      <w:bookmarkStart w:id="29" w:name="_Toc221191352"/>
      <w:bookmarkStart w:id="30" w:name="_Toc222772016"/>
      <w:r w:rsidRPr="004D2988">
        <w:lastRenderedPageBreak/>
        <w:t>Reponse_mecanique.py</w:t>
      </w:r>
      <w:bookmarkEnd w:id="29"/>
      <w:bookmarkEnd w:id="30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65C97" w:rsidRPr="004D2988" w14:paraId="06A39E05" w14:textId="77777777" w:rsidTr="00165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66A2F4E1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Importations des bibliothèques ---</w:t>
            </w:r>
          </w:p>
          <w:p w14:paraId="1499580C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</w:p>
          <w:p w14:paraId="59D384F2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proofErr w:type="spellEnd"/>
          </w:p>
          <w:p w14:paraId="22A027C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.path.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abspath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join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dirname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(__file__),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'../..'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)))</w:t>
            </w:r>
          </w:p>
          <w:p w14:paraId="752304C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from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library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Modelisation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</w:p>
          <w:p w14:paraId="5B7A964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08E37810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proofErr w:type="spellEnd"/>
          </w:p>
          <w:p w14:paraId="1981AA9F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</w:p>
          <w:p w14:paraId="1E7B6111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close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"all"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1DFF259" w14:textId="6402CDEC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basicConfig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level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.INFO,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format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levelname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%(message)s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7610BB5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Constante pour code ---</w:t>
            </w:r>
          </w:p>
          <w:p w14:paraId="410B149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tracer_fft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True</w:t>
            </w:r>
          </w:p>
          <w:p w14:paraId="6122C085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PATH_exp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"Python/Exports/02-Reponse_mecanique/"</w:t>
            </w:r>
          </w:p>
          <w:p w14:paraId="0D40A754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Na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Nombre de mode considérés</w:t>
            </w:r>
          </w:p>
          <w:p w14:paraId="0460026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Te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Temps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echentillonage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[s]</w:t>
            </w:r>
          </w:p>
          <w:p w14:paraId="72490ECB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Nombre de point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echantillonage</w:t>
            </w:r>
            <w:proofErr w:type="spellEnd"/>
          </w:p>
          <w:p w14:paraId="77C978BB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Te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echantillonage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[Hz]</w:t>
            </w:r>
          </w:p>
          <w:p w14:paraId="5F741B30" w14:textId="5AA2B0A6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yerr_temp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)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Incertitude de mesure oscillo [V]</w:t>
            </w:r>
          </w:p>
          <w:p w14:paraId="0443F44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Variables ---</w:t>
            </w:r>
          </w:p>
          <w:p w14:paraId="3DFF1A97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mu_0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4e-7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Permeabilite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magnetique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du vide [H.m-1]</w:t>
            </w:r>
          </w:p>
          <w:p w14:paraId="7EABE1AD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Permeabilite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relative de l'Alnico 5 [.]</w:t>
            </w:r>
          </w:p>
          <w:p w14:paraId="22FDAD5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K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Coeffient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K [.]</w:t>
            </w:r>
          </w:p>
          <w:p w14:paraId="78F000C7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x_hp1, x_hp2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0.147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0.165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Position du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parallèle [m]</w:t>
            </w:r>
          </w:p>
          <w:p w14:paraId="2A5ABD24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x_hs1, x_hs2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0.202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0.220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Position du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série [m]</w:t>
            </w:r>
          </w:p>
          <w:p w14:paraId="7616E8D0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1.5e-4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Surface d'une bobine [m2]</w:t>
            </w:r>
          </w:p>
          <w:p w14:paraId="67EE727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5.26e3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Resistance DC du SingleCoil [Ohm]</w:t>
            </w:r>
          </w:p>
          <w:p w14:paraId="41AB1A3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L_s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2.43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Inductance du SingleCoil [H]</w:t>
            </w:r>
          </w:p>
          <w:p w14:paraId="5C19DD5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N_s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(L_s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674E1EC3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1.77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Inductance du Humbucker parallèle [H]</w:t>
            </w:r>
          </w:p>
          <w:p w14:paraId="3AFF00D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N_hp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L_hp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))</w:t>
            </w:r>
          </w:p>
          <w:p w14:paraId="63D04EC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4.71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Inductance du Humbucker parallèle [H]</w:t>
            </w:r>
          </w:p>
          <w:p w14:paraId="496B599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N_hs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L_hs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))</w:t>
            </w:r>
          </w:p>
          <w:p w14:paraId="36582D1A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A0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Amplitude initiale de vibration [m]</w:t>
            </w:r>
          </w:p>
          <w:p w14:paraId="6FC709F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x0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0.300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Origine de la perturbation [m]</w:t>
            </w:r>
          </w:p>
          <w:p w14:paraId="41D672E5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80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fondamentale [Hz]</w:t>
            </w:r>
          </w:p>
          <w:p w14:paraId="5B028226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A47C62C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Couleurs graphiques ---</w:t>
            </w:r>
          </w:p>
          <w:p w14:paraId="7E8A3BB4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'#000080'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182171A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'#8B0000'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5612313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'#006400'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12F7F0F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'#9400D3'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':'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4CE4EF1A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"#00AB00"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':'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05B5A672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'#FF8C00'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':'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24BF096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kw_peigne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'#006400'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'Peigne Spatial  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4FD891C7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kw_peigne_exp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"#00AB00"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'Peigne spatial -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Experience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':'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425D6592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Title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"Spectre de la tension en sortie des micros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(Fondamental à 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str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 Hz)"</w:t>
            </w:r>
          </w:p>
          <w:p w14:paraId="65CD0E1F" w14:textId="77777777" w:rsidR="00165C97" w:rsidRPr="004D2988" w:rsidRDefault="00165C97" w:rsidP="007323AA">
            <w:pPr>
              <w:shd w:val="clear" w:color="auto" w:fill="FFFFFF"/>
              <w:spacing w:line="285" w:lineRule="atLeast"/>
            </w:pPr>
          </w:p>
        </w:tc>
      </w:tr>
    </w:tbl>
    <w:p w14:paraId="14E0BAF7" w14:textId="77777777" w:rsidR="00271EB6" w:rsidRPr="004D2988" w:rsidRDefault="00271EB6" w:rsidP="00165C97">
      <w:pPr>
        <w:ind w:firstLine="0"/>
      </w:pPr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6E05A4" w:rsidRPr="005862CE" w14:paraId="62584E0E" w14:textId="77777777" w:rsidTr="006E0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00D25181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lastRenderedPageBreak/>
              <w:t xml:space="preserve"># --- Lecture des données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experimentales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---</w:t>
            </w:r>
          </w:p>
          <w:p w14:paraId="1F8D84C7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lire_fichier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132B81A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07192A2A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6B73443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file_s2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00CE7F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L_lignes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file_s2.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readlines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4A2B6883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L_lignes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:]:</w:t>
            </w:r>
          </w:p>
          <w:p w14:paraId="7E554081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ligne.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279889A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21E69295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x.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259224B7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List_temps.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72973800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ligne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</w:t>
            </w:r>
          </w:p>
          <w:p w14:paraId="3F8D8F55" w14:textId="72A82D84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List_temps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4C0925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lire_fichier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"Python/data/raw/02-Reponse_meca/S2.csv"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ABABAA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lire_fichier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"Python/data/raw/02-Reponse_meca/Hp2.csv"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777B383" w14:textId="7C8FAD0C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lire_fichier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"Python/data/raw/02-Reponse_meca/Hs3.csv"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5E7A4C1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62E855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Calcul des FFT ---</w:t>
            </w:r>
          </w:p>
          <w:p w14:paraId="71BEA296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temps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linspace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Te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 Te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 Ne)</w:t>
            </w:r>
          </w:p>
          <w:p w14:paraId="39704D0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fem_singlecoil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(Na, temps,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A0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x0)</w:t>
            </w:r>
          </w:p>
          <w:p w14:paraId="2448CF9B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fem_humbucker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(Na,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x_hp1, x_hp2, temps,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A0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x0)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</w:p>
          <w:p w14:paraId="185125A8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fem_humbucker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(Na,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x_hs1, x_hs2, temps,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A0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x0)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</w:p>
          <w:p w14:paraId="7C1E6848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593929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Ne)</w:t>
            </w:r>
          </w:p>
          <w:p w14:paraId="796B44DA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Ne)</w:t>
            </w:r>
          </w:p>
          <w:p w14:paraId="233D608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Ne)</w:t>
            </w:r>
          </w:p>
          <w:p w14:paraId="04ACBBF1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1B2B60F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Nombre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echantillon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experimental</w:t>
            </w:r>
            <w:proofErr w:type="spellEnd"/>
          </w:p>
          <w:p w14:paraId="6FFF4F6A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Ne_s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len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09679FD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Ne_hp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len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17D2A8B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Ne_hs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len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V_hs_exp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79F4B1A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510D70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215CBF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93E5A7C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82210D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4DED51D0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Propager l'incertitude CSV vers la FFT (division par √N)</w:t>
            </w:r>
          </w:p>
          <w:p w14:paraId="24687181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yerr_s_fft_abs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yerr_temp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5D72CA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yerr_hp_fft_abs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yerr_temp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AD8740F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yerr_hs_fft_abs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yerr_temp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CE92D2E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8770D5C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Tableau de fréquence pour chaque données</w:t>
            </w:r>
          </w:p>
          <w:p w14:paraId="4A485F7C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fft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fftfreq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(Ne,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(temps[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temps[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])))</w:t>
            </w:r>
          </w:p>
          <w:p w14:paraId="5583E27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fft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fftfreq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])))</w:t>
            </w:r>
          </w:p>
          <w:p w14:paraId="3F933DC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fft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fftfreq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])))</w:t>
            </w:r>
          </w:p>
          <w:p w14:paraId="0EB5D9A2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fft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fftfreq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Ne_hs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V_hs_exp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temps_hs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])))</w:t>
            </w:r>
          </w:p>
          <w:p w14:paraId="716AC34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27D1D003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Masque d'affichage entre 40Hz et 2000Hz</w:t>
            </w:r>
          </w:p>
          <w:p w14:paraId="3725C182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40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&amp;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E7D577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40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&amp;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99155C2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40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&amp;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CED85F3" w14:textId="38E72401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40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&amp;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&lt;=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F389D9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4A0242F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53CF851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lastRenderedPageBreak/>
              <w:t>fft_hp_th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5B30FC1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normalize_signal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01442EE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2FC79235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Normaliser les FFT ET l'incertitude</w:t>
            </w:r>
          </w:p>
          <w:p w14:paraId="1640C9A2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max_fft_s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.max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fft_s_exp_abs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4E840AA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max_fft_hp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.max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fft_hp_exp_abs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A9A8798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max_fft_hs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.max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fft_hs_exp_abs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550B439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141EDF0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7F5ECDBB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730775FE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</w:p>
          <w:p w14:paraId="0046833E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full_like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yerr_s_fft_abs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max_fft_s</w:t>
            </w:r>
            <w:proofErr w:type="spellEnd"/>
          </w:p>
          <w:p w14:paraId="2C259FA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A6A204F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146654B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34CD8890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max_fft_hp</w:t>
            </w:r>
            <w:proofErr w:type="spellEnd"/>
          </w:p>
          <w:p w14:paraId="4BFCD51A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full_like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yerr_hp_fft_abs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max_fft_hp</w:t>
            </w:r>
            <w:proofErr w:type="spellEnd"/>
          </w:p>
          <w:p w14:paraId="3D8829A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2BB2B20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01647F8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mask_hs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077D0E60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max_fft_hs</w:t>
            </w:r>
            <w:proofErr w:type="spellEnd"/>
          </w:p>
          <w:p w14:paraId="639D326B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full_like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fft_hs_exp_filtered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yerr_hs_fft_abs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max_fft_hs</w:t>
            </w:r>
            <w:proofErr w:type="spellEnd"/>
          </w:p>
          <w:p w14:paraId="20A42B6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55218ED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Affichage des incertitudes moyennes sur les FFT ---</w:t>
            </w:r>
          </w:p>
          <w:p w14:paraId="63072B22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"INCERTITUDES SUR LES FFT (DONNÉES NORMALISÉES)"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4E9EA6B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"SingleCoil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49E09BD" w14:textId="165D085E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1e-12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:.4f}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DE86B9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parallèle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521020C" w14:textId="0A16B500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1e-12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:.4f}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E5862E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Humbucker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série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:"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DD33BE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  - Incertitude relative: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mean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1e-12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*100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:.4f}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%"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E07E2F1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5F99DF90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---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Enregistrer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les spectres ---</w:t>
            </w:r>
          </w:p>
          <w:p w14:paraId="6B0F24C2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save_plot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PATH_exp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"FFT/Experience.png"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</w:p>
          <w:p w14:paraId="3F020A82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{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}),</w:t>
            </w:r>
          </w:p>
          <w:p w14:paraId="4C59E395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{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}),</w:t>
            </w:r>
          </w:p>
          <w:p w14:paraId="2F7CBA7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{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yerr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yerr_hs_exp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}),</w:t>
            </w:r>
          </w:p>
          <w:p w14:paraId="5F0A8AA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Title,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"Frequence [$Hz$]"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"Tension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normalisee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error_bars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275E237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"FFT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sauvegardees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sous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PATH_exp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"FFT/Experience.png"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F3BC35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2C1294E" w14:textId="77777777" w:rsidR="00CE75AB" w:rsidRPr="004D2988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--- Mise en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evidence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du filtrage spatial ---</w:t>
            </w:r>
          </w:p>
          <w:p w14:paraId="775A9396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linspace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1000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8DCE43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L_pic_s_exp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extraire_pics_separes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prominence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0.04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distance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D2CF703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L_pic_h_exp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extraire_pics_separes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fft_hs_exp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prominence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0.03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distance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10D1BC9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peigne_exp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L_pic_h_exp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L_pic_s_exp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EEFC4DD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ratio_th_hs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peigne_hs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attenuation_theorique_db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x_hs1, x_hs2)</w:t>
            </w:r>
          </w:p>
          <w:p w14:paraId="3F6019C4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64C958FB" w14:textId="77777777" w:rsidR="00CE75AB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save_plot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PATH_exp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"Filtrage_spatial.png"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</w:t>
            </w:r>
          </w:p>
          <w:p w14:paraId="3F776486" w14:textId="3D418879" w:rsidR="007323AA" w:rsidRPr="005862CE" w:rsidRDefault="00CE75AB" w:rsidP="00CE75AB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ratio_th_hs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{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color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"#444444"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'label'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"Gain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Theorique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S [$dB$]"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"linewidth"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}),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peigne_exp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kw_peigne_exp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freqs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peigne_hs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kw_peigne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</w:tc>
      </w:tr>
    </w:tbl>
    <w:p w14:paraId="6738090F" w14:textId="068D7E21" w:rsidR="000D1C25" w:rsidRPr="005862CE" w:rsidRDefault="000D1C25">
      <w:pPr>
        <w:rPr>
          <w:lang w:val="en-GB"/>
        </w:rPr>
      </w:pPr>
      <w:r w:rsidRPr="005862CE">
        <w:rPr>
          <w:lang w:val="en-GB"/>
        </w:rPr>
        <w:br w:type="page"/>
      </w:r>
    </w:p>
    <w:p w14:paraId="0650148E" w14:textId="77777777" w:rsidR="000D1C25" w:rsidRPr="004D2988" w:rsidRDefault="007C561A" w:rsidP="00E72846">
      <w:pPr>
        <w:pStyle w:val="Heading1"/>
        <w:numPr>
          <w:ilvl w:val="0"/>
          <w:numId w:val="16"/>
        </w:numPr>
        <w:spacing w:line="360" w:lineRule="auto"/>
      </w:pPr>
      <w:bookmarkStart w:id="31" w:name="_Toc221191353"/>
      <w:bookmarkStart w:id="32" w:name="_Toc222772017"/>
      <w:r w:rsidRPr="004D2988">
        <w:lastRenderedPageBreak/>
        <w:t>Reponse_magnetique.p</w:t>
      </w:r>
      <w:bookmarkEnd w:id="31"/>
      <w:r w:rsidR="000D1C25" w:rsidRPr="004D2988">
        <w:t>y</w:t>
      </w:r>
      <w:bookmarkEnd w:id="32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75B01" w:rsidRPr="004D2988" w14:paraId="0E041F73" w14:textId="77777777" w:rsidTr="00975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46E3FA08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Importations des bibliothèques ---</w:t>
            </w:r>
          </w:p>
          <w:p w14:paraId="32FBE1E5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</w:p>
          <w:p w14:paraId="0415D1A1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import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proofErr w:type="spellEnd"/>
          </w:p>
          <w:p w14:paraId="5417D33F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sys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.path.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abspath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join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os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dirname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(__file__),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'../..'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)))</w:t>
            </w:r>
          </w:p>
          <w:p w14:paraId="310FF5D9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from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library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Modelisation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mod</w:t>
            </w:r>
          </w:p>
          <w:p w14:paraId="4C575721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4DB669E6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proofErr w:type="spellEnd"/>
          </w:p>
          <w:p w14:paraId="6A097F62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</w:p>
          <w:p w14:paraId="0968C2D9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close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"all"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307B60F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basicConfig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level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logging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.INFO,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format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levelname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%(message)s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9E00BE8" w14:textId="77777777" w:rsidR="005E404C" w:rsidRPr="005862CE" w:rsidRDefault="005E404C" w:rsidP="005E404C">
            <w:pPr>
              <w:shd w:val="clear" w:color="auto" w:fill="FFFFFF"/>
              <w:spacing w:after="240"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3358E70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Constantes code ---</w:t>
            </w:r>
          </w:p>
          <w:p w14:paraId="08A61949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PATH_out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"Python/Exports/03-Reponse_magnetique/"</w:t>
            </w:r>
          </w:p>
          <w:p w14:paraId="6724BAA4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Te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0.00001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Temps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echantillonage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[s]</w:t>
            </w:r>
          </w:p>
          <w:p w14:paraId="07191D78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Ne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4000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Nombre d'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echantillon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[.]</w:t>
            </w:r>
          </w:p>
          <w:p w14:paraId="698C29AE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4127F50B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Variable ---</w:t>
            </w:r>
          </w:p>
          <w:p w14:paraId="34F07200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mu_0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4e-7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Permeabilite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magnetique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du vide [H.m-1]</w:t>
            </w:r>
          </w:p>
          <w:p w14:paraId="07523D06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Permeabilite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relative de l'Alnico 5 [.]</w:t>
            </w:r>
          </w:p>
          <w:p w14:paraId="78FBCC8B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K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Coeffient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K [.]</w:t>
            </w:r>
          </w:p>
          <w:p w14:paraId="6EE2E7A1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x_hp1, x_hp2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0.147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0.165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Position du micro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humbucker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[m]</w:t>
            </w:r>
          </w:p>
          <w:p w14:paraId="11DD0480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1.5e-4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Surface de la bobine du micro [m2]</w:t>
            </w:r>
          </w:p>
          <w:p w14:paraId="67026376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Rs_s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5.26e3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Resistance DC du SingleCoil [Ohm]</w:t>
            </w:r>
          </w:p>
          <w:p w14:paraId="61AE9236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L_s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2.43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                  </w:t>
            </w: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Inductance du SingleCoil [H]</w:t>
            </w:r>
          </w:p>
          <w:p w14:paraId="012C147D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N_s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((L_s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131A9DFC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1.77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Inductance du micro [H]</w:t>
            </w:r>
          </w:p>
          <w:p w14:paraId="7F2B8437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N_hp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L_hp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))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</w:p>
          <w:p w14:paraId="437C3C1C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L_hs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4.71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Inductance du micro [H]</w:t>
            </w:r>
          </w:p>
          <w:p w14:paraId="101AE5A7" w14:textId="77777777" w:rsidR="005E404C" w:rsidRPr="005862CE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N_hs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.sqrt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L_hs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1.5e-2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(mu_0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mu_r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K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))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</w:p>
          <w:p w14:paraId="72E8E539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FB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Frequence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du champ parasite [Hz]</w:t>
            </w:r>
          </w:p>
          <w:p w14:paraId="6BAEA654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B0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46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6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          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Champ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magnetique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au centre des bobines Helmholtz [T]</w:t>
            </w:r>
          </w:p>
          <w:p w14:paraId="262FD0A4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alpha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                 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Coefficient alpha [m-1]</w:t>
            </w:r>
          </w:p>
          <w:p w14:paraId="1363DB41" w14:textId="37ED09C1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Delta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0.018</w:t>
            </w:r>
            <w:r w:rsidR="004D2988"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 xml:space="preserve">               </w:t>
            </w:r>
            <w:r w:rsidR="004D2988"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Ecarts entre les deux bobinage</w:t>
            </w:r>
            <w:r w:rsidR="00A720CB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s</w:t>
            </w:r>
            <w:r w:rsidR="004D2988"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[m]</w:t>
            </w:r>
          </w:p>
          <w:p w14:paraId="78DEFE83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1DD6E6BF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Couleurs graphiques ---</w:t>
            </w:r>
          </w:p>
          <w:p w14:paraId="585EEA4D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'#000080'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4C4F7FA9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'#8B0000'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20E1619E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'#006400'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Théorie'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linewidth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016AC178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'#9400D3'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parallèle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778CCE9D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kw_Hs_exp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'#00CD00'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'Humbucker série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6FDF5BD0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kw_S_exp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{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color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'#FF8C00'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'label'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'SingleCoil - expérimentale'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marker'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"o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'markersize'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linestyle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'None'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}</w:t>
            </w:r>
          </w:p>
          <w:p w14:paraId="66D22CD3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280E9B02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--- Données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experimentales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---</w:t>
            </w:r>
          </w:p>
          <w:p w14:paraId="535D54F9" w14:textId="77777777" w:rsidR="005E404C" w:rsidRPr="004D2988" w:rsidRDefault="005E404C" w:rsidP="005E404C">
            <w:pPr>
              <w:shd w:val="clear" w:color="auto" w:fill="FFFFFF"/>
              <w:spacing w:line="255" w:lineRule="atLeast"/>
              <w:ind w:left="360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List_Bpar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array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([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5.5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16.5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27.5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33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38.5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44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49.5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])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**-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6</w:t>
            </w:r>
          </w:p>
          <w:p w14:paraId="7C98D3D9" w14:textId="77777777" w:rsidR="007323AA" w:rsidRPr="004D2988" w:rsidRDefault="007323AA" w:rsidP="005E404C">
            <w:pPr>
              <w:shd w:val="clear" w:color="auto" w:fill="FFFFFF"/>
              <w:spacing w:line="285" w:lineRule="atLeast"/>
              <w:ind w:left="360"/>
            </w:pPr>
          </w:p>
        </w:tc>
      </w:tr>
    </w:tbl>
    <w:p w14:paraId="164D1F31" w14:textId="77777777" w:rsidR="00975B01" w:rsidRPr="004D2988" w:rsidRDefault="00975B01" w:rsidP="00975B01">
      <w:pPr>
        <w:ind w:firstLine="0"/>
      </w:pPr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86E7F" w:rsidRPr="004D2988" w14:paraId="5BF514D3" w14:textId="77777777" w:rsidTr="00E86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18D9796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lastRenderedPageBreak/>
              <w:t>def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_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read_amplitude_file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): </w:t>
            </w: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Lire les fichiers contenant les données</w:t>
            </w:r>
          </w:p>
          <w:p w14:paraId="3FFD25A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s_list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6D9AD23B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hp_list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67801BB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with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'r'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38B4261B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lines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fh.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readlines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72269F7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ligne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lines[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:]:</w:t>
            </w:r>
          </w:p>
          <w:p w14:paraId="4EC17BC4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cols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ligne.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strip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split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\t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FB5E3B2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cols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replace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\n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cols]</w:t>
            </w:r>
          </w:p>
          <w:p w14:paraId="2FED072C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cols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replace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','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'.'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cols]</w:t>
            </w:r>
          </w:p>
          <w:p w14:paraId="3338DED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label,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amp_s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cols[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],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(cols[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27CA300E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"Humbucker"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label:</w:t>
            </w:r>
          </w:p>
          <w:p w14:paraId="12A26148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hp_list.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amp_s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A7AB29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elif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"Single Coil"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label:</w:t>
            </w:r>
          </w:p>
          <w:p w14:paraId="5023185C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s_list.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amp_s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D6A6DD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hp_list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s_list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704CAF1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DEA4083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List_amp_hp_exp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List_amp_s_exp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_read_amplitude_file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"Python/data/filter/!Reponse_magnetique_amplitude.csv"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1EB9CDF0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591E3CD7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ajustement linéaire expérimental</w:t>
            </w:r>
          </w:p>
          <w:p w14:paraId="7810D6F9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k_h_exp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_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polyfit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List_Bpar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List_amp_hp_exp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9140A9D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_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polyfit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List_Bpar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List_amp_s_exp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0E80220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List_amp_hp_exp_lin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</w:p>
          <w:p w14:paraId="6FA65E56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List_amp_s_exp_lin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</w:p>
          <w:p w14:paraId="5C7E0BD7" w14:textId="77777777" w:rsidR="00E00DCC" w:rsidRPr="005862CE" w:rsidRDefault="00E00DCC" w:rsidP="00E00DCC">
            <w:pPr>
              <w:shd w:val="clear" w:color="auto" w:fill="FFFFFF"/>
              <w:spacing w:after="240"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6A992805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Données Théorique ---</w:t>
            </w:r>
          </w:p>
          <w:p w14:paraId="10A13DC2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N_s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FB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mu_r</w:t>
            </w:r>
            <w:proofErr w:type="spellEnd"/>
          </w:p>
          <w:p w14:paraId="14CAEB35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0.5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N_hp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FB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alpha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Delta</w:t>
            </w:r>
          </w:p>
          <w:p w14:paraId="47AE1EC7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N_hs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S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.pi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FB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mu_r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alpha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Delta</w:t>
            </w:r>
          </w:p>
          <w:p w14:paraId="7DDF9FEA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706DC3B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</w:p>
          <w:p w14:paraId="2D3B7F9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</w:p>
          <w:p w14:paraId="5E9B0B50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</w:p>
          <w:p w14:paraId="7D0DEA21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9DBEDA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---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Parrallèle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---</w:t>
            </w:r>
          </w:p>
          <w:p w14:paraId="2539B8B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k_h_exp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327077DC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FB306EB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tauxp_th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khp</w:t>
            </w:r>
            <w:proofErr w:type="spellEnd"/>
          </w:p>
          <w:p w14:paraId="321D309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tauxp_exp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k_h_exp</w:t>
            </w:r>
            <w:proofErr w:type="spellEnd"/>
          </w:p>
          <w:p w14:paraId="24DE4582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E1D639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 --- Série ---</w:t>
            </w:r>
          </w:p>
          <w:p w14:paraId="4882901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#CMRRp_exp = 20*np.log10(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k_s_exp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/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k_hs_exp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3DF96E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3AD0B1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tauxs_th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khs</w:t>
            </w:r>
            <w:proofErr w:type="spellEnd"/>
          </w:p>
          <w:p w14:paraId="6090204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#tauxp_exp =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k_s_exp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/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k_hs_exp</w:t>
            </w:r>
            <w:proofErr w:type="spellEnd"/>
          </w:p>
          <w:p w14:paraId="14339F09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B68E22E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# ---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Ecarts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--- </w:t>
            </w:r>
          </w:p>
          <w:p w14:paraId="21B9C43F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eps_cmrrp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abs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))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100</w:t>
            </w:r>
          </w:p>
          <w:p w14:paraId="6EAA6DF0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#eps_cmrrs = abs((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CMRRs_th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 xml:space="preserve"> -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CMRRs_exp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)/(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CMRRs_th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val="en-GB" w:eastAsia="fr-FR"/>
              </w:rPr>
              <w:t>)) *100</w:t>
            </w:r>
          </w:p>
          <w:p w14:paraId="1B48943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4A6AB78E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--- Droite sensibilité ---</w:t>
            </w:r>
          </w:p>
          <w:p w14:paraId="7B10978D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mod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save_plot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PATH_out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"Droite_de_sensibilite.png"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</w:t>
            </w:r>
          </w:p>
          <w:p w14:paraId="4692FBA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0FCDF4A4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lastRenderedPageBreak/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kw_S_exp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6B2EF46B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03639999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kw_Hp_exp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1F082547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List_Bpar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*1e6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List_amp_hs_th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1e3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kw_Hs_th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168ACC18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title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"Tension induite dans le micro en fonction d'un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champ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magnetique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exterieur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à 50 $Hz$"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,</w:t>
            </w:r>
          </w:p>
          <w:p w14:paraId="65C46A24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xlabel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"Amplitude du champ parasite [$µT$]"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ylabel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"Amplitude Tension [$mV$]"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3B28D479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286C074A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"k_s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=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**-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3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mV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microTesla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536079D9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"k_hp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=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khp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**-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3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mV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microTesla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372F5D1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nl-NL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"k_hs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=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khs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10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**-</w:t>
            </w:r>
            <w:r w:rsidRPr="005862C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nl-NL" w:eastAsia="fr-FR"/>
              </w:rPr>
              <w:t>3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nl-NL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mV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/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microTesla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nl-NL" w:eastAsia="fr-FR"/>
              </w:rPr>
              <w:t>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  <w:t>)</w:t>
            </w:r>
          </w:p>
          <w:p w14:paraId="2F13EEDD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nl-NL" w:eastAsia="fr-FR"/>
              </w:rPr>
            </w:pPr>
          </w:p>
          <w:p w14:paraId="2ABF5925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"Taux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theorique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tauxp_th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9CBB783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"CMRR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theorique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P =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CMRRp_th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dB"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74BD29C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"Taux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theorique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tauxs_th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2DBA973" w14:textId="77777777" w:rsidR="00E00DCC" w:rsidRPr="005862CE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5862C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"CMRR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theorique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S = </w:t>
            </w:r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proofErr w:type="spellStart"/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CMRRs_th</w:t>
            </w:r>
            <w:proofErr w:type="spellEnd"/>
            <w:r w:rsidRPr="005862C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5862C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dB"</w:t>
            </w:r>
            <w:r w:rsidRPr="005862C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0008782" w14:textId="77777777" w:rsidR="00E00DCC" w:rsidRPr="005862CE" w:rsidRDefault="00E00DCC" w:rsidP="00E00DCC">
            <w:pPr>
              <w:shd w:val="clear" w:color="auto" w:fill="FFFFFF"/>
              <w:spacing w:after="240"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4F5B3AD3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Calcul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sensibilites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et CMRR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experimental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9EC9E1F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"k_s_exp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**-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mV/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microTesla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57AF391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"k_h_exp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k_h_exp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**-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mV/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microTesla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8DEAF28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"Taux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tauxp_exp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1F2752F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"CMRR_exp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=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r w:rsidRPr="004D2988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20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4D2988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.log10(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k_s_exp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k_h_exp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)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dB"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D867C3D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n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Calcul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erreurs relatives..."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2B592D38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172876F7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proofErr w:type="spellStart"/>
            <w:r w:rsidRPr="004D2988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print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"Erreur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relative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cmrrp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: </w:t>
            </w:r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eps_cmrrp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}</w:t>
            </w:r>
            <w:r w:rsidRPr="004D2988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%"</w:t>
            </w:r>
            <w:r w:rsidRPr="004D2988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668AF5C" w14:textId="77777777" w:rsidR="00E00DCC" w:rsidRPr="004D2988" w:rsidRDefault="00E00DCC" w:rsidP="00E00DCC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#print(f"Erreur relative 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cmrrs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: {</w:t>
            </w:r>
            <w:proofErr w:type="spellStart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eps_cmrrs</w:t>
            </w:r>
            <w:proofErr w:type="spellEnd"/>
            <w:r w:rsidRPr="004D2988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} %")</w:t>
            </w:r>
          </w:p>
          <w:p w14:paraId="02AA57C0" w14:textId="601D3181" w:rsidR="007323AA" w:rsidRPr="004D2988" w:rsidRDefault="007323AA" w:rsidP="00975B0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</w:pPr>
          </w:p>
        </w:tc>
      </w:tr>
    </w:tbl>
    <w:p w14:paraId="1BD35324" w14:textId="3A422098" w:rsidR="007B3198" w:rsidRPr="004D2988" w:rsidRDefault="007B3198" w:rsidP="00055FF3">
      <w:pPr>
        <w:ind w:firstLine="0"/>
        <w:rPr>
          <w:rFonts w:ascii="Cascadia Code ExtraLight" w:hAnsi="Cascadia Code ExtraLight" w:cs="Cascadia Code ExtraLight"/>
        </w:rPr>
      </w:pPr>
    </w:p>
    <w:sectPr w:rsidR="007B3198" w:rsidRPr="004D2988" w:rsidSect="007E348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42D9" w14:textId="77777777" w:rsidR="00030EE4" w:rsidRDefault="00030EE4">
      <w:pPr>
        <w:spacing w:line="240" w:lineRule="auto"/>
      </w:pPr>
      <w:r>
        <w:separator/>
      </w:r>
    </w:p>
    <w:p w14:paraId="119D5467" w14:textId="77777777" w:rsidR="00030EE4" w:rsidRDefault="00030EE4"/>
  </w:endnote>
  <w:endnote w:type="continuationSeparator" w:id="0">
    <w:p w14:paraId="4B7C9427" w14:textId="77777777" w:rsidR="00030EE4" w:rsidRDefault="00030EE4">
      <w:pPr>
        <w:spacing w:line="240" w:lineRule="auto"/>
      </w:pPr>
      <w:r>
        <w:continuationSeparator/>
      </w:r>
    </w:p>
    <w:p w14:paraId="054C7B68" w14:textId="77777777" w:rsidR="00030EE4" w:rsidRDefault="00030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429C" w14:textId="77777777" w:rsidR="007C561A" w:rsidRDefault="007C5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D9E7" w14:textId="77777777" w:rsidR="007C561A" w:rsidRDefault="007C56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B830" w14:textId="77777777" w:rsidR="007C561A" w:rsidRDefault="007C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CBEF" w14:textId="77777777" w:rsidR="00030EE4" w:rsidRDefault="00030EE4">
      <w:pPr>
        <w:spacing w:line="240" w:lineRule="auto"/>
      </w:pPr>
      <w:r>
        <w:separator/>
      </w:r>
    </w:p>
    <w:p w14:paraId="5DC54C71" w14:textId="77777777" w:rsidR="00030EE4" w:rsidRDefault="00030EE4"/>
  </w:footnote>
  <w:footnote w:type="continuationSeparator" w:id="0">
    <w:p w14:paraId="5D67C260" w14:textId="77777777" w:rsidR="00030EE4" w:rsidRDefault="00030EE4">
      <w:pPr>
        <w:spacing w:line="240" w:lineRule="auto"/>
      </w:pPr>
      <w:r>
        <w:continuationSeparator/>
      </w:r>
    </w:p>
    <w:p w14:paraId="7098D415" w14:textId="77777777" w:rsidR="00030EE4" w:rsidRDefault="00030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4C49" w14:textId="77777777" w:rsidR="007C561A" w:rsidRDefault="007C5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6AC7" w14:textId="176AC76D" w:rsidR="00E81978" w:rsidRDefault="00000000">
    <w:pPr>
      <w:pStyle w:val="Header"/>
    </w:pPr>
    <w:sdt>
      <w:sdtPr>
        <w:rPr>
          <w:caps/>
          <w:lang w:val="en-GB"/>
        </w:rPr>
        <w:alias w:val="Titre courant"/>
        <w:tag w:val=""/>
        <w:id w:val="12739865"/>
        <w:placeholder>
          <w:docPart w:val="A4B38ABF967C4C6F9EF30034704DF5AB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7C561A" w:rsidRPr="007C561A">
          <w:rPr>
            <w:caps/>
            <w:lang w:val="en-GB"/>
          </w:rPr>
          <w:t>LYCÉE F. BUISSON, 2026, TIPE N°39662: CHRISTOPHE MOREL</w:t>
        </w:r>
      </w:sdtContent>
    </w:sdt>
    <w:r w:rsidR="005D3A03">
      <w:rPr>
        <w:rStyle w:val="Strong"/>
        <w:lang w:bidi="fr-FR"/>
      </w:rPr>
      <w:ptab w:relativeTo="margin" w:alignment="right" w:leader="none"/>
    </w:r>
    <w:r w:rsidR="005D3A03">
      <w:rPr>
        <w:rStyle w:val="Strong"/>
        <w:lang w:bidi="fr-FR"/>
      </w:rPr>
      <w:fldChar w:fldCharType="begin"/>
    </w:r>
    <w:r w:rsidR="005D3A03">
      <w:rPr>
        <w:rStyle w:val="Strong"/>
        <w:lang w:bidi="fr-FR"/>
      </w:rPr>
      <w:instrText xml:space="preserve"> PAGE   \* MERGEFORMAT </w:instrText>
    </w:r>
    <w:r w:rsidR="005D3A03">
      <w:rPr>
        <w:rStyle w:val="Strong"/>
        <w:lang w:bidi="fr-FR"/>
      </w:rPr>
      <w:fldChar w:fldCharType="separate"/>
    </w:r>
    <w:r w:rsidR="000D3F41">
      <w:rPr>
        <w:rStyle w:val="Strong"/>
        <w:noProof/>
        <w:lang w:bidi="fr-FR"/>
      </w:rPr>
      <w:t>8</w:t>
    </w:r>
    <w:r w:rsidR="005D3A03">
      <w:rPr>
        <w:rStyle w:val="Strong"/>
        <w:noProof/>
        <w:lang w:bidi="fr-F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D1A1" w14:textId="6365BAC8" w:rsidR="00E81978" w:rsidRPr="00EB0F94" w:rsidRDefault="00EB0F94" w:rsidP="00EB0F94">
    <w:pPr>
      <w:pStyle w:val="Header"/>
      <w:rPr>
        <w:rStyle w:val="Strong"/>
        <w:caps w:val="0"/>
        <w:lang w:val="en-GB"/>
      </w:rPr>
    </w:pPr>
    <w:r w:rsidRPr="00322162">
      <w:rPr>
        <w:rStyle w:val="Strong"/>
        <w:lang w:val="en-GB"/>
      </w:rPr>
      <w:t>Lycée F. Buisson, 2026, TIPE N°39662: Christop</w:t>
    </w:r>
    <w:r>
      <w:rPr>
        <w:rStyle w:val="Strong"/>
        <w:lang w:val="en-GB"/>
      </w:rPr>
      <w:t>he morel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4BC26DD"/>
    <w:multiLevelType w:val="hybridMultilevel"/>
    <w:tmpl w:val="6DFA6F2C"/>
    <w:lvl w:ilvl="0" w:tplc="9F46D7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2110D"/>
    <w:multiLevelType w:val="hybridMultilevel"/>
    <w:tmpl w:val="6DFA6F2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763211">
    <w:abstractNumId w:val="9"/>
  </w:num>
  <w:num w:numId="2" w16cid:durableId="600141527">
    <w:abstractNumId w:val="7"/>
  </w:num>
  <w:num w:numId="3" w16cid:durableId="1111782264">
    <w:abstractNumId w:val="6"/>
  </w:num>
  <w:num w:numId="4" w16cid:durableId="589703057">
    <w:abstractNumId w:val="5"/>
  </w:num>
  <w:num w:numId="5" w16cid:durableId="1213813580">
    <w:abstractNumId w:val="4"/>
  </w:num>
  <w:num w:numId="6" w16cid:durableId="218901671">
    <w:abstractNumId w:val="8"/>
  </w:num>
  <w:num w:numId="7" w16cid:durableId="617882681">
    <w:abstractNumId w:val="3"/>
  </w:num>
  <w:num w:numId="8" w16cid:durableId="923563696">
    <w:abstractNumId w:val="2"/>
  </w:num>
  <w:num w:numId="9" w16cid:durableId="1608389746">
    <w:abstractNumId w:val="1"/>
  </w:num>
  <w:num w:numId="10" w16cid:durableId="65879962">
    <w:abstractNumId w:val="0"/>
  </w:num>
  <w:num w:numId="11" w16cid:durableId="1637833931">
    <w:abstractNumId w:val="9"/>
    <w:lvlOverride w:ilvl="0">
      <w:startOverride w:val="1"/>
    </w:lvlOverride>
  </w:num>
  <w:num w:numId="12" w16cid:durableId="435754231">
    <w:abstractNumId w:val="15"/>
  </w:num>
  <w:num w:numId="13" w16cid:durableId="1857963169">
    <w:abstractNumId w:val="13"/>
  </w:num>
  <w:num w:numId="14" w16cid:durableId="692656189">
    <w:abstractNumId w:val="12"/>
  </w:num>
  <w:num w:numId="15" w16cid:durableId="121077382">
    <w:abstractNumId w:val="14"/>
  </w:num>
  <w:num w:numId="16" w16cid:durableId="1158381518">
    <w:abstractNumId w:val="10"/>
  </w:num>
  <w:num w:numId="17" w16cid:durableId="1649169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94"/>
    <w:rsid w:val="00013055"/>
    <w:rsid w:val="00030EE4"/>
    <w:rsid w:val="00055FF3"/>
    <w:rsid w:val="000D1C25"/>
    <w:rsid w:val="000D3F41"/>
    <w:rsid w:val="001221DA"/>
    <w:rsid w:val="00165C97"/>
    <w:rsid w:val="001766F6"/>
    <w:rsid w:val="001E4E20"/>
    <w:rsid w:val="001E6CF7"/>
    <w:rsid w:val="00235863"/>
    <w:rsid w:val="0023733F"/>
    <w:rsid w:val="00250A15"/>
    <w:rsid w:val="00271EB6"/>
    <w:rsid w:val="00276426"/>
    <w:rsid w:val="0028553F"/>
    <w:rsid w:val="0029458D"/>
    <w:rsid w:val="002B71B0"/>
    <w:rsid w:val="002C1915"/>
    <w:rsid w:val="002E1B77"/>
    <w:rsid w:val="00300ACD"/>
    <w:rsid w:val="0030114B"/>
    <w:rsid w:val="00355DCA"/>
    <w:rsid w:val="0036479D"/>
    <w:rsid w:val="00393AE6"/>
    <w:rsid w:val="003C0579"/>
    <w:rsid w:val="00403E12"/>
    <w:rsid w:val="00453509"/>
    <w:rsid w:val="00482752"/>
    <w:rsid w:val="004935D6"/>
    <w:rsid w:val="004C0967"/>
    <w:rsid w:val="004C5EBD"/>
    <w:rsid w:val="004D2988"/>
    <w:rsid w:val="004E6604"/>
    <w:rsid w:val="004F3260"/>
    <w:rsid w:val="005210AF"/>
    <w:rsid w:val="0053781B"/>
    <w:rsid w:val="00551A02"/>
    <w:rsid w:val="005534FA"/>
    <w:rsid w:val="0056725D"/>
    <w:rsid w:val="005862CE"/>
    <w:rsid w:val="005D3A03"/>
    <w:rsid w:val="005E404C"/>
    <w:rsid w:val="00687F9E"/>
    <w:rsid w:val="006E05A4"/>
    <w:rsid w:val="006F6636"/>
    <w:rsid w:val="007007A9"/>
    <w:rsid w:val="00722BCC"/>
    <w:rsid w:val="007323AA"/>
    <w:rsid w:val="00737625"/>
    <w:rsid w:val="00767C14"/>
    <w:rsid w:val="00784339"/>
    <w:rsid w:val="00784496"/>
    <w:rsid w:val="007844A9"/>
    <w:rsid w:val="007B3198"/>
    <w:rsid w:val="007C561A"/>
    <w:rsid w:val="007E3488"/>
    <w:rsid w:val="008002C0"/>
    <w:rsid w:val="00822430"/>
    <w:rsid w:val="00830316"/>
    <w:rsid w:val="008667A8"/>
    <w:rsid w:val="00876EFC"/>
    <w:rsid w:val="00880C1B"/>
    <w:rsid w:val="008C5323"/>
    <w:rsid w:val="0097232B"/>
    <w:rsid w:val="00975B01"/>
    <w:rsid w:val="009A2C83"/>
    <w:rsid w:val="009A6A3B"/>
    <w:rsid w:val="009F6483"/>
    <w:rsid w:val="00A720CB"/>
    <w:rsid w:val="00A7269D"/>
    <w:rsid w:val="00A82E25"/>
    <w:rsid w:val="00A83384"/>
    <w:rsid w:val="00A85224"/>
    <w:rsid w:val="00A9398F"/>
    <w:rsid w:val="00B55CC6"/>
    <w:rsid w:val="00B6144D"/>
    <w:rsid w:val="00B823AA"/>
    <w:rsid w:val="00BA45DB"/>
    <w:rsid w:val="00BF0FA6"/>
    <w:rsid w:val="00BF4184"/>
    <w:rsid w:val="00C02C42"/>
    <w:rsid w:val="00C0601E"/>
    <w:rsid w:val="00C31D30"/>
    <w:rsid w:val="00C9144F"/>
    <w:rsid w:val="00CD6E39"/>
    <w:rsid w:val="00CE75AB"/>
    <w:rsid w:val="00CF6E91"/>
    <w:rsid w:val="00CF7FCB"/>
    <w:rsid w:val="00D23EF6"/>
    <w:rsid w:val="00D408BF"/>
    <w:rsid w:val="00D85B68"/>
    <w:rsid w:val="00DA153C"/>
    <w:rsid w:val="00E00DCC"/>
    <w:rsid w:val="00E6004D"/>
    <w:rsid w:val="00E66F8F"/>
    <w:rsid w:val="00E72846"/>
    <w:rsid w:val="00E81978"/>
    <w:rsid w:val="00E862D2"/>
    <w:rsid w:val="00E86E7F"/>
    <w:rsid w:val="00E92B6D"/>
    <w:rsid w:val="00EB0F94"/>
    <w:rsid w:val="00ED13C9"/>
    <w:rsid w:val="00ED6A24"/>
    <w:rsid w:val="00F00666"/>
    <w:rsid w:val="00F379B7"/>
    <w:rsid w:val="00F525FA"/>
    <w:rsid w:val="00F73925"/>
    <w:rsid w:val="00F829F2"/>
    <w:rsid w:val="00F8654F"/>
    <w:rsid w:val="00FA5D4F"/>
    <w:rsid w:val="00FB7314"/>
    <w:rsid w:val="00FC5F20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44795"/>
  <w15:chartTrackingRefBased/>
  <w15:docId w15:val="{E08F9AE6-B031-449B-89BC-FA7994AD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4F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desection">
    <w:name w:val="Titre de section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unhideWhenUsed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ind w:left="1920"/>
    </w:pPr>
    <w:rPr>
      <w:rFonts w:cstheme="minorHAnsi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RapportAPA">
    <w:name w:val="Rapport APA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auFigure">
    <w:name w:val="Tableau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re2">
    <w:name w:val="Titre 2"/>
    <w:basedOn w:val="Normal"/>
    <w:uiPriority w:val="1"/>
    <w:qFormat/>
    <w:rsid w:val="00B823AA"/>
    <w:pPr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2E1B77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E1B77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E1B77"/>
    <w:pPr>
      <w:ind w:left="48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1B77"/>
    <w:rPr>
      <w:color w:val="5F5F5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4F3260"/>
  </w:style>
  <w:style w:type="paragraph" w:customStyle="1" w:styleId="msonormal0">
    <w:name w:val="msonormal"/>
    <w:basedOn w:val="Normal"/>
    <w:rsid w:val="004F326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fr-FR"/>
    </w:rPr>
  </w:style>
  <w:style w:type="numbering" w:customStyle="1" w:styleId="NoList2">
    <w:name w:val="No List2"/>
    <w:next w:val="NoList"/>
    <w:uiPriority w:val="99"/>
    <w:semiHidden/>
    <w:unhideWhenUsed/>
    <w:rsid w:val="006E05A4"/>
  </w:style>
  <w:style w:type="numbering" w:customStyle="1" w:styleId="NoList3">
    <w:name w:val="No List3"/>
    <w:next w:val="NoList"/>
    <w:uiPriority w:val="99"/>
    <w:semiHidden/>
    <w:unhideWhenUsed/>
    <w:rsid w:val="00E86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Roaming\Microsoft\Templates\Rapport%20de%20style%20APA%20(6e&#160;&#233;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0D6AEACAFF4257B70EBF8A9E44B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391DE-F981-42D5-A9C1-ACF10480C8DE}"/>
      </w:docPartPr>
      <w:docPartBody>
        <w:p w:rsidR="001A78EE" w:rsidRDefault="00000000">
          <w:pPr>
            <w:pStyle w:val="1D0D6AEACAFF4257B70EBF8A9E44B224"/>
          </w:pPr>
          <w:r w:rsidRPr="0028553F">
            <w:rPr>
              <w:lang w:bidi="fr-FR"/>
            </w:rPr>
            <w:t>[Titre de 12 mots maximum sur une ou deux lignes]</w:t>
          </w:r>
        </w:p>
      </w:docPartBody>
    </w:docPart>
    <w:docPart>
      <w:docPartPr>
        <w:name w:val="A4B38ABF967C4C6F9EF30034704D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98F99-7188-4C68-AEA1-0D0CA28A9D62}"/>
      </w:docPartPr>
      <w:docPartBody>
        <w:p w:rsidR="001A78EE" w:rsidRDefault="00000000">
          <w:pPr>
            <w:pStyle w:val="A4B38ABF967C4C6F9EF30034704DF5AB"/>
          </w:pPr>
          <w:r w:rsidRPr="0028553F">
            <w:rPr>
              <w:lang w:bidi="fr-FR"/>
            </w:rPr>
            <w:t>Titre des figures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21"/>
    <w:rsid w:val="001221DA"/>
    <w:rsid w:val="001A78EE"/>
    <w:rsid w:val="00235863"/>
    <w:rsid w:val="002B71B0"/>
    <w:rsid w:val="005210AF"/>
    <w:rsid w:val="005B3C38"/>
    <w:rsid w:val="00687F9E"/>
    <w:rsid w:val="006D1202"/>
    <w:rsid w:val="007E478C"/>
    <w:rsid w:val="00822430"/>
    <w:rsid w:val="00876EFC"/>
    <w:rsid w:val="00A43209"/>
    <w:rsid w:val="00A9398F"/>
    <w:rsid w:val="00AB3821"/>
    <w:rsid w:val="00B77FEC"/>
    <w:rsid w:val="00B82927"/>
    <w:rsid w:val="00D23EF6"/>
    <w:rsid w:val="00EA1CB7"/>
    <w:rsid w:val="00EB1D8E"/>
    <w:rsid w:val="00F04219"/>
    <w:rsid w:val="00F509AE"/>
    <w:rsid w:val="00F8654F"/>
    <w:rsid w:val="00FC5BF6"/>
    <w:rsid w:val="00FC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D0D6AEACAFF4257B70EBF8A9E44B224">
    <w:name w:val="1D0D6AEACAFF4257B70EBF8A9E44B224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A4B38ABF967C4C6F9EF30034704DF5AB">
    <w:name w:val="A4B38ABF967C4C6F9EF30034704DF5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LYCÉE F. BUISSON, 2026, TIPE N°39662: CHRISTOPHE MOREL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{E20EFC3C-0319-47DA-A7AE-2D3BA3A7269B}</b:Guid>
    <b:Title>Titre de l’article</b:Title>
    <b:Year>Année</b:Year>
    <b:JournalName>Titre du journal</b:JournalName>
    <b:Pages>Pages de - à</b:Pages>
    <b:Author>
      <b:Author>
        <b:NameList>
          <b:Person>
            <b:Last>Nom</b:Last>
            <b:First>prénom,</b:First>
            <b:Middle>deuxième prénom</b:Middle>
          </b:Person>
        </b:NameList>
      </b:Author>
    </b:Author>
    <b:RefOrder>1</b:RefOrder>
  </b:Source>
  <b:Source>
    <b:Tag>Last</b:Tag>
    <b:SourceType>Book</b:SourceType>
    <b:Guid>{BA5BFDF8-BBDC-4089-A360-3DA3B091A873}</b:Guid>
    <b:Title>Titre du livre</b:Title>
    <b:Year>Année</b:Year>
    <b:City>Nom de la ville</b:City>
    <b:Publisher>Nom de l’éditeur</b:Publisher>
    <b:Author>
      <b:Author>
        <b:NameList>
          <b:Person>
            <b:Last>Nom</b:Last>
            <b:First>prénom,</b:First>
            <b:Middle>deuxième prénom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B9B274-BD32-4DC2-A851-D60717C5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de style APA (6e édition).dotx</Template>
  <TotalTime>0</TotalTime>
  <Pages>1</Pages>
  <Words>5250</Words>
  <Characters>28875</Characters>
  <Application>Microsoft Office Word</Application>
  <DocSecurity>0</DocSecurity>
  <Lines>240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Guitare électrique : Etude de l’influence du type de bobinage dans le micro</vt:lpstr>
      <vt:lpstr/>
    </vt:vector>
  </TitlesOfParts>
  <Company/>
  <LinksUpToDate>false</LinksUpToDate>
  <CharactersWithSpaces>34057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Guitare électrique : Etude de l’influence du type de bobinage dans le micro</dc:title>
  <dc:subject/>
  <dc:creator>Christophe MOREL</dc:creator>
  <cp:keywords/>
  <dc:description/>
  <cp:lastModifiedBy>Christophe MOREL</cp:lastModifiedBy>
  <cp:revision>56</cp:revision>
  <cp:lastPrinted>2026-02-23T19:46:00Z</cp:lastPrinted>
  <dcterms:created xsi:type="dcterms:W3CDTF">2026-02-05T11:45:00Z</dcterms:created>
  <dcterms:modified xsi:type="dcterms:W3CDTF">2026-02-23T19:47:00Z</dcterms:modified>
</cp:coreProperties>
</file>